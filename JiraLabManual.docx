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ABAD" w14:textId="74337560" w:rsidR="00AF1C1D" w:rsidRDefault="00AF1C1D">
      <w:r>
        <w:rPr>
          <w:noProof/>
        </w:rPr>
        <w:drawing>
          <wp:anchor distT="0" distB="0" distL="114300" distR="114300" simplePos="0" relativeHeight="251658240" behindDoc="1" locked="0" layoutInCell="1" allowOverlap="1" wp14:anchorId="4D51A2D8" wp14:editId="1192F3EA">
            <wp:simplePos x="0" y="0"/>
            <wp:positionH relativeFrom="column">
              <wp:posOffset>1702437</wp:posOffset>
            </wp:positionH>
            <wp:positionV relativeFrom="paragraph">
              <wp:posOffset>6350</wp:posOffset>
            </wp:positionV>
            <wp:extent cx="4707253" cy="2422525"/>
            <wp:effectExtent l="0" t="0" r="0" b="0"/>
            <wp:wrapNone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62" cy="242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31E">
        <w:t>Next  we see</w:t>
      </w:r>
    </w:p>
    <w:p w14:paraId="6D219B91" w14:textId="77777777" w:rsidR="00AF1C1D" w:rsidRDefault="00AF1C1D"/>
    <w:p w14:paraId="409EC0E7" w14:textId="77777777" w:rsidR="00AF1C1D" w:rsidRDefault="00AF1C1D"/>
    <w:p w14:paraId="39796800" w14:textId="77777777" w:rsidR="00AF1C1D" w:rsidRDefault="00AF1C1D"/>
    <w:p w14:paraId="5301D3DA" w14:textId="77777777" w:rsidR="00AF1C1D" w:rsidRDefault="00AF1C1D"/>
    <w:p w14:paraId="32371CA7" w14:textId="77777777" w:rsidR="00AF1C1D" w:rsidRDefault="00AF1C1D"/>
    <w:p w14:paraId="17479215" w14:textId="77777777" w:rsidR="00AF1C1D" w:rsidRDefault="00AF1C1D"/>
    <w:p w14:paraId="598DCBBE" w14:textId="77777777" w:rsidR="00AF1C1D" w:rsidRDefault="00AF1C1D"/>
    <w:p w14:paraId="106D7301" w14:textId="77777777" w:rsidR="00AF1C1D" w:rsidRDefault="00AF1C1D"/>
    <w:p w14:paraId="56435C87" w14:textId="77777777" w:rsidR="00AF1C1D" w:rsidRDefault="00AF1C1D"/>
    <w:p w14:paraId="7C38EA65" w14:textId="77777777" w:rsidR="00AF1C1D" w:rsidRDefault="00AF1C1D"/>
    <w:p w14:paraId="75B708FF" w14:textId="77777777" w:rsidR="00293995" w:rsidRDefault="00293995">
      <w:pPr>
        <w:rPr>
          <w:sz w:val="48"/>
          <w:szCs w:val="48"/>
        </w:rPr>
      </w:pPr>
    </w:p>
    <w:p w14:paraId="19E50CD3" w14:textId="77777777" w:rsidR="00293995" w:rsidRDefault="00293995">
      <w:pPr>
        <w:rPr>
          <w:sz w:val="48"/>
          <w:szCs w:val="48"/>
        </w:rPr>
      </w:pPr>
    </w:p>
    <w:p w14:paraId="72600A45" w14:textId="77777777" w:rsidR="00293995" w:rsidRDefault="00293995">
      <w:pPr>
        <w:rPr>
          <w:sz w:val="48"/>
          <w:szCs w:val="48"/>
        </w:rPr>
      </w:pPr>
    </w:p>
    <w:p w14:paraId="415DC1BA" w14:textId="30F5C1C0" w:rsidR="00192FBA" w:rsidRPr="00AF1C1D" w:rsidRDefault="00031B8A">
      <w:pPr>
        <w:rPr>
          <w:sz w:val="48"/>
          <w:szCs w:val="48"/>
        </w:rPr>
      </w:pPr>
      <w:r w:rsidRPr="00031B8A">
        <w:rPr>
          <w:sz w:val="48"/>
          <w:szCs w:val="48"/>
        </w:rPr>
        <w:t>Jira project management</w:t>
      </w:r>
      <w:r w:rsidR="00192FBA">
        <w:rPr>
          <w:sz w:val="48"/>
          <w:szCs w:val="48"/>
        </w:rPr>
        <w:t xml:space="preserve"> </w:t>
      </w:r>
    </w:p>
    <w:p w14:paraId="377DAA3B" w14:textId="77777777" w:rsidR="00AF1C1D" w:rsidRDefault="00AF1C1D">
      <w:pPr>
        <w:rPr>
          <w:sz w:val="40"/>
          <w:szCs w:val="40"/>
        </w:rPr>
      </w:pPr>
    </w:p>
    <w:p w14:paraId="322A7D83" w14:textId="016269B3" w:rsidR="00AF1C1D" w:rsidRPr="00AF1C1D" w:rsidRDefault="00AF1C1D">
      <w:pPr>
        <w:rPr>
          <w:sz w:val="40"/>
          <w:szCs w:val="40"/>
        </w:rPr>
      </w:pPr>
      <w:r w:rsidRPr="00AF1C1D">
        <w:rPr>
          <w:sz w:val="40"/>
          <w:szCs w:val="40"/>
        </w:rPr>
        <w:t xml:space="preserve">Lab Guide </w:t>
      </w:r>
    </w:p>
    <w:p w14:paraId="243D9AF3" w14:textId="6A6E149F" w:rsidR="00AF1C1D" w:rsidRDefault="00AF1C1D"/>
    <w:p w14:paraId="619B1664" w14:textId="15B6EED8" w:rsidR="00BF5E5A" w:rsidRDefault="00BF5E5A" w:rsidP="00362B1A">
      <w:pPr>
        <w:jc w:val="center"/>
      </w:pPr>
    </w:p>
    <w:p w14:paraId="25F59941" w14:textId="5A0522B6" w:rsidR="00BF5E5A" w:rsidRDefault="00BF5E5A" w:rsidP="00362B1A">
      <w:pPr>
        <w:jc w:val="center"/>
      </w:pPr>
    </w:p>
    <w:p w14:paraId="121180A1" w14:textId="4480522A" w:rsidR="00BF5E5A" w:rsidRDefault="00BF5E5A" w:rsidP="00362B1A">
      <w:pPr>
        <w:jc w:val="center"/>
      </w:pPr>
    </w:p>
    <w:p w14:paraId="09DCFF82" w14:textId="7E42E76E" w:rsidR="00BF5E5A" w:rsidRDefault="00BF5E5A" w:rsidP="00362B1A">
      <w:pPr>
        <w:jc w:val="center"/>
      </w:pPr>
    </w:p>
    <w:p w14:paraId="67B5528E" w14:textId="322D0B7F" w:rsidR="00BF5E5A" w:rsidRDefault="00BF5E5A" w:rsidP="00362B1A">
      <w:pPr>
        <w:jc w:val="center"/>
      </w:pPr>
    </w:p>
    <w:p w14:paraId="051ECEEC" w14:textId="09F4E7AA" w:rsidR="00BF5E5A" w:rsidRDefault="00BF5E5A" w:rsidP="00362B1A">
      <w:pPr>
        <w:jc w:val="center"/>
      </w:pPr>
    </w:p>
    <w:p w14:paraId="13681384" w14:textId="1AC16F9E" w:rsidR="00BF5E5A" w:rsidRDefault="00BF5E5A" w:rsidP="00362B1A">
      <w:pPr>
        <w:jc w:val="center"/>
      </w:pPr>
    </w:p>
    <w:p w14:paraId="25100808" w14:textId="77777777" w:rsidR="00C44F17" w:rsidRDefault="00C44F17" w:rsidP="00C44F17">
      <w:pPr>
        <w:pStyle w:val="Heading1"/>
        <w:rPr>
          <w:rFonts w:asciiTheme="minorHAnsi" w:hAnsi="Times New Roman" w:cs="Times New Roman"/>
          <w:b/>
          <w:sz w:val="24"/>
          <w:szCs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</w:p>
    <w:p w14:paraId="3CA788BF" w14:textId="5189847A" w:rsidR="00C44F17" w:rsidRDefault="00B95673" w:rsidP="00C44F17">
      <w:pPr>
        <w:pStyle w:val="Heading1"/>
        <w:rPr>
          <w:rFonts w:asciiTheme="minorHAnsi" w:hAnsi="Times New Roman" w:cs="Times New Roman"/>
          <w:b/>
          <w:sz w:val="24"/>
          <w:szCs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Theme="minorHAnsi" w:hAnsi="Times New Roman" w:cs="Times New Roman"/>
          <w:b/>
          <w:sz w:val="24"/>
          <w:szCs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At the end of this exercise, you will be able to </w:t>
      </w:r>
    </w:p>
    <w:p w14:paraId="0235E401" w14:textId="77777777" w:rsidR="00C44F17" w:rsidRDefault="00C44F17" w:rsidP="00C44F17"/>
    <w:p w14:paraId="75DD835E" w14:textId="77777777" w:rsidR="00C44F17" w:rsidRDefault="00C44F17" w:rsidP="00C44F17">
      <w:pPr>
        <w:pStyle w:val="Default"/>
        <w:ind w:left="360"/>
        <w:rPr>
          <w:rFonts w:asciiTheme="minorHAnsi" w:hAnsi="Times New Roman" w:cs="Times New Roman"/>
          <w:b/>
        </w:rPr>
      </w:pPr>
    </w:p>
    <w:p w14:paraId="5E99D308" w14:textId="51D73765" w:rsidR="00B95673" w:rsidRDefault="00B95673" w:rsidP="00B95673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B95673">
        <w:rPr>
          <w:rFonts w:asciiTheme="minorHAnsi" w:hAnsiTheme="minorHAnsi" w:cstheme="minorHAnsi"/>
          <w:sz w:val="24"/>
          <w:szCs w:val="24"/>
        </w:rPr>
        <w:t>Create Jira account</w:t>
      </w:r>
    </w:p>
    <w:p w14:paraId="4D650C59" w14:textId="24D4C1A7" w:rsidR="00B95673" w:rsidRDefault="00B95673" w:rsidP="00B95673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Create</w:t>
      </w:r>
      <w:r w:rsidRPr="00B95673">
        <w:rPr>
          <w:rFonts w:asciiTheme="minorHAnsi" w:hAnsiTheme="minorHAnsi" w:cstheme="minorHAnsi"/>
          <w:sz w:val="24"/>
          <w:szCs w:val="24"/>
        </w:rPr>
        <w:t xml:space="preserve"> a New Project</w:t>
      </w:r>
    </w:p>
    <w:p w14:paraId="5D8F16CF" w14:textId="16CE2C94" w:rsidR="00B95673" w:rsidRDefault="00B95673" w:rsidP="00B95673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B95673">
        <w:rPr>
          <w:rFonts w:asciiTheme="minorHAnsi" w:hAnsiTheme="minorHAnsi" w:cstheme="minorHAnsi"/>
          <w:sz w:val="24"/>
          <w:szCs w:val="24"/>
        </w:rPr>
        <w:t>Create a sprint</w:t>
      </w:r>
    </w:p>
    <w:p w14:paraId="5822CCF3" w14:textId="68DBC310" w:rsidR="00192FBA" w:rsidRDefault="00B95673" w:rsidP="00192FB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Generate Report </w:t>
      </w:r>
    </w:p>
    <w:p w14:paraId="4B7B4686" w14:textId="77777777" w:rsidR="00C44F17" w:rsidRDefault="00C44F17" w:rsidP="00C44F17">
      <w:pPr>
        <w:spacing w:line="360" w:lineRule="auto"/>
        <w:rPr>
          <w:rFonts w:cstheme="minorHAnsi"/>
          <w:sz w:val="24"/>
          <w:szCs w:val="24"/>
        </w:rPr>
      </w:pPr>
    </w:p>
    <w:p w14:paraId="0263E612" w14:textId="2A76D642" w:rsidR="00C44F17" w:rsidRDefault="00C44F17" w:rsidP="00C44F17">
      <w:pPr>
        <w:spacing w:line="360" w:lineRule="auto"/>
        <w:rPr>
          <w:rFonts w:cstheme="minorHAnsi"/>
          <w:sz w:val="24"/>
          <w:szCs w:val="24"/>
        </w:rPr>
      </w:pPr>
    </w:p>
    <w:p w14:paraId="1E9DF8F4" w14:textId="77777777" w:rsidR="00192FBA" w:rsidRDefault="00192FBA" w:rsidP="00C44F17">
      <w:pPr>
        <w:spacing w:line="360" w:lineRule="auto"/>
        <w:rPr>
          <w:rFonts w:cstheme="minorHAnsi"/>
          <w:sz w:val="24"/>
          <w:szCs w:val="24"/>
        </w:rPr>
      </w:pPr>
    </w:p>
    <w:p w14:paraId="2D645C1E" w14:textId="77777777" w:rsidR="00192FBA" w:rsidRDefault="00192FBA" w:rsidP="00C44F17">
      <w:pPr>
        <w:spacing w:line="360" w:lineRule="auto"/>
        <w:rPr>
          <w:rFonts w:cstheme="minorHAnsi"/>
          <w:sz w:val="24"/>
          <w:szCs w:val="24"/>
        </w:rPr>
      </w:pPr>
    </w:p>
    <w:p w14:paraId="7E2EBC91" w14:textId="77777777" w:rsidR="00192FBA" w:rsidRDefault="00192FBA" w:rsidP="00C44F17">
      <w:pPr>
        <w:spacing w:line="360" w:lineRule="auto"/>
        <w:rPr>
          <w:rFonts w:cstheme="minorHAnsi"/>
          <w:sz w:val="24"/>
          <w:szCs w:val="24"/>
        </w:rPr>
      </w:pPr>
    </w:p>
    <w:p w14:paraId="6205066D" w14:textId="77777777" w:rsidR="00192FBA" w:rsidRDefault="00192FBA" w:rsidP="00C44F17">
      <w:pPr>
        <w:spacing w:line="360" w:lineRule="auto"/>
        <w:rPr>
          <w:rFonts w:cstheme="minorHAnsi"/>
          <w:sz w:val="24"/>
          <w:szCs w:val="24"/>
        </w:rPr>
      </w:pPr>
    </w:p>
    <w:p w14:paraId="11268E43" w14:textId="29AB72F0" w:rsidR="00C44F17" w:rsidRDefault="00C44F17" w:rsidP="00C44F17">
      <w:pPr>
        <w:pStyle w:val="Heading1"/>
        <w:rPr>
          <w:rFonts w:asciiTheme="minorHAnsi"/>
          <w:b/>
          <w:sz w:val="24"/>
          <w:szCs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Theme="minorHAnsi"/>
          <w:b/>
          <w:sz w:val="24"/>
          <w:szCs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Requirements:</w:t>
      </w:r>
    </w:p>
    <w:p w14:paraId="0F2C5671" w14:textId="77777777" w:rsidR="00C44F17" w:rsidRDefault="00C44F17" w:rsidP="00C44F17"/>
    <w:p w14:paraId="77635BE3" w14:textId="436FE266" w:rsidR="00AF46AD" w:rsidRPr="00AA0560" w:rsidRDefault="00CD42C7" w:rsidP="00CD42C7">
      <w:pPr>
        <w:pStyle w:val="ListParagraph"/>
        <w:numPr>
          <w:ilvl w:val="0"/>
          <w:numId w:val="1"/>
        </w:numPr>
        <w:tabs>
          <w:tab w:val="left" w:pos="264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Prepare </w:t>
      </w:r>
      <w:r w:rsidR="0000009B">
        <w:rPr>
          <w:rFonts w:asciiTheme="majorHAnsi" w:hAnsiTheme="majorHAnsi"/>
        </w:rPr>
        <w:t xml:space="preserve">project summery and description for </w:t>
      </w:r>
      <w:r w:rsidR="004B0930">
        <w:rPr>
          <w:rFonts w:asciiTheme="majorHAnsi" w:hAnsiTheme="majorHAnsi"/>
        </w:rPr>
        <w:t xml:space="preserve">user </w:t>
      </w:r>
      <w:r w:rsidR="0000009B">
        <w:rPr>
          <w:rFonts w:asciiTheme="majorHAnsi" w:hAnsiTheme="majorHAnsi"/>
        </w:rPr>
        <w:t xml:space="preserve">stories </w:t>
      </w:r>
      <w:r>
        <w:rPr>
          <w:rFonts w:asciiTheme="majorHAnsi" w:hAnsiTheme="majorHAnsi"/>
        </w:rPr>
        <w:t xml:space="preserve"> </w:t>
      </w:r>
    </w:p>
    <w:p w14:paraId="41FC8FD4" w14:textId="77777777" w:rsidR="00C44F17" w:rsidRPr="00C44F17" w:rsidRDefault="00C44F17" w:rsidP="00C44F17">
      <w:pPr>
        <w:spacing w:line="360" w:lineRule="auto"/>
        <w:rPr>
          <w:rFonts w:cstheme="minorHAnsi"/>
          <w:sz w:val="24"/>
          <w:szCs w:val="24"/>
        </w:rPr>
      </w:pPr>
    </w:p>
    <w:p w14:paraId="2CB41DAE" w14:textId="77777777" w:rsidR="00C44F17" w:rsidRDefault="00C44F17" w:rsidP="00C44F17"/>
    <w:p w14:paraId="37E0FC89" w14:textId="77777777" w:rsidR="005A694D" w:rsidRDefault="005A694D" w:rsidP="00C44F17"/>
    <w:p w14:paraId="4D44DEEC" w14:textId="77777777" w:rsidR="005A694D" w:rsidRDefault="005A694D" w:rsidP="00C44F17"/>
    <w:p w14:paraId="6628E4B1" w14:textId="77777777" w:rsidR="005A694D" w:rsidRDefault="005A694D" w:rsidP="00C44F17"/>
    <w:p w14:paraId="49DA35CA" w14:textId="77777777" w:rsidR="005A694D" w:rsidRPr="00D72E5B" w:rsidRDefault="005A694D" w:rsidP="00C44F17"/>
    <w:p w14:paraId="14E358E8" w14:textId="77777777" w:rsidR="00C44F17" w:rsidRPr="00D72E5B" w:rsidRDefault="00C44F17" w:rsidP="00C44F17">
      <w:pPr>
        <w:spacing w:line="360" w:lineRule="auto"/>
        <w:rPr>
          <w:rFonts w:cstheme="minorHAnsi"/>
          <w:sz w:val="24"/>
          <w:szCs w:val="24"/>
        </w:rPr>
      </w:pPr>
    </w:p>
    <w:p w14:paraId="70D674B3" w14:textId="77777777" w:rsidR="00C44F17" w:rsidRDefault="00C44F17" w:rsidP="00C44F17">
      <w:pPr>
        <w:pStyle w:val="BodyText"/>
        <w:spacing w:line="240" w:lineRule="auto"/>
        <w:rPr>
          <w:rFonts w:asciiTheme="minorHAnsi"/>
        </w:rPr>
      </w:pPr>
    </w:p>
    <w:p w14:paraId="36F3CE00" w14:textId="77777777" w:rsidR="005A694D" w:rsidRDefault="005A694D" w:rsidP="00C44F17">
      <w:pPr>
        <w:pStyle w:val="BodyText"/>
        <w:spacing w:line="240" w:lineRule="auto"/>
        <w:rPr>
          <w:rFonts w:asciiTheme="minorHAnsi"/>
        </w:rPr>
      </w:pPr>
    </w:p>
    <w:p w14:paraId="0B3AF0DA" w14:textId="77777777" w:rsidR="00117AF6" w:rsidRDefault="00117AF6" w:rsidP="00C44F17">
      <w:pPr>
        <w:pStyle w:val="BodyText"/>
        <w:spacing w:line="240" w:lineRule="auto"/>
        <w:rPr>
          <w:rFonts w:asciiTheme="minorHAnsi"/>
        </w:rPr>
      </w:pPr>
    </w:p>
    <w:p w14:paraId="66EFB597" w14:textId="77777777" w:rsidR="00C44F17" w:rsidRDefault="00C44F17" w:rsidP="00C44F17">
      <w:pPr>
        <w:pStyle w:val="BodyText"/>
        <w:spacing w:line="240" w:lineRule="auto"/>
        <w:ind w:left="0" w:firstLine="0"/>
        <w:rPr>
          <w:rFonts w:asciiTheme="minorHAnsi"/>
        </w:rPr>
      </w:pPr>
    </w:p>
    <w:p w14:paraId="36445870" w14:textId="5E7B68DA" w:rsidR="00C44F17" w:rsidRDefault="001B6CFE" w:rsidP="005F3B60">
      <w:pPr>
        <w:pStyle w:val="BodyText"/>
        <w:spacing w:line="240" w:lineRule="auto"/>
        <w:ind w:left="0" w:firstLine="0"/>
        <w:rPr>
          <w:rFonts w:asciiTheme="minorHAnsi"/>
          <w:b/>
          <w:bCs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 w:rsidRPr="001B6CFE">
        <w:rPr>
          <w:rFonts w:asciiTheme="minorHAnsi"/>
          <w:b/>
          <w:bCs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lastRenderedPageBreak/>
        <w:t>Jira</w:t>
      </w:r>
    </w:p>
    <w:p w14:paraId="327570F6" w14:textId="77777777" w:rsidR="005F3B60" w:rsidRPr="005F3B60" w:rsidRDefault="005F3B60" w:rsidP="005F3B60">
      <w:pPr>
        <w:pStyle w:val="BodyText"/>
        <w:spacing w:line="240" w:lineRule="auto"/>
        <w:ind w:left="0" w:firstLine="0"/>
        <w:rPr>
          <w:rFonts w:asciiTheme="minorHAnsi"/>
          <w:b/>
          <w:bCs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</w:p>
    <w:p w14:paraId="527EFF13" w14:textId="1DCAA2EA" w:rsidR="005A694D" w:rsidRDefault="001C267A" w:rsidP="001C267A">
      <w:pPr>
        <w:pStyle w:val="Default"/>
        <w:tabs>
          <w:tab w:val="left" w:pos="1632"/>
        </w:tabs>
        <w:jc w:val="both"/>
        <w:rPr>
          <w:rFonts w:asciiTheme="minorHAnsi" w:hAnsi="Times New Roman" w:cs="Times New Roman"/>
        </w:rPr>
      </w:pPr>
      <w:r w:rsidRPr="001C267A">
        <w:rPr>
          <w:rFonts w:asciiTheme="minorHAnsi" w:hAnsi="Times New Roman" w:cs="Times New Roman"/>
        </w:rPr>
        <w:t>JIRA is a powerful tool, it's optimized for agile, and JIRA project management offers many positives and benefits.</w:t>
      </w:r>
    </w:p>
    <w:p w14:paraId="650AE366" w14:textId="77777777" w:rsidR="001C267A" w:rsidRDefault="001C267A" w:rsidP="001C267A">
      <w:pPr>
        <w:pStyle w:val="Default"/>
        <w:tabs>
          <w:tab w:val="left" w:pos="1632"/>
        </w:tabs>
        <w:jc w:val="both"/>
        <w:rPr>
          <w:rFonts w:asciiTheme="minorHAnsi" w:hAnsi="Times New Roman" w:cs="Times New Roman"/>
        </w:rPr>
      </w:pPr>
    </w:p>
    <w:p w14:paraId="7E3C3DBE" w14:textId="77777777" w:rsidR="005A694D" w:rsidRDefault="005A694D" w:rsidP="005A694D">
      <w:pPr>
        <w:pStyle w:val="BodyText"/>
        <w:ind w:left="0" w:firstLine="0"/>
        <w:rPr>
          <w:rFonts w:asciiTheme="minorHAnsi" w:eastAsiaTheme="minorHAnsi" w:hAnsi="Times New Roman" w:cs="Times New Roman"/>
          <w:color w:val="000000"/>
          <w:lang w:bidi="ar-SA"/>
        </w:rPr>
      </w:pPr>
    </w:p>
    <w:p w14:paraId="7C2C79E2" w14:textId="3F726B15" w:rsidR="001C267A" w:rsidRDefault="001C267A" w:rsidP="005A694D">
      <w:pPr>
        <w:pStyle w:val="BodyText"/>
        <w:ind w:left="0" w:firstLine="0"/>
        <w:rPr>
          <w:b/>
          <w:color w:val="1F3864" w:themeColor="accent1" w:themeShade="80"/>
        </w:rPr>
      </w:pPr>
      <w:r w:rsidRPr="001C267A">
        <w:rPr>
          <w:b/>
          <w:color w:val="1F3864" w:themeColor="accent1" w:themeShade="80"/>
        </w:rPr>
        <w:t>Jira workflows</w:t>
      </w:r>
    </w:p>
    <w:p w14:paraId="2382D015" w14:textId="77777777" w:rsidR="005F3B60" w:rsidRDefault="005F3B60" w:rsidP="005A694D">
      <w:pPr>
        <w:pStyle w:val="BodyText"/>
        <w:ind w:left="0" w:firstLine="0"/>
        <w:rPr>
          <w:b/>
          <w:color w:val="1F3864" w:themeColor="accent1" w:themeShade="80"/>
        </w:rPr>
      </w:pPr>
    </w:p>
    <w:p w14:paraId="72538961" w14:textId="35D6F22C" w:rsidR="005A694D" w:rsidRDefault="001C267A" w:rsidP="001C267A">
      <w:pPr>
        <w:pStyle w:val="BodyText"/>
        <w:ind w:left="0" w:firstLine="0"/>
        <w:rPr>
          <w:rFonts w:asciiTheme="minorHAnsi" w:hAnsi="Times New Roman" w:cs="Times New Roman"/>
        </w:rPr>
      </w:pPr>
      <w:r w:rsidRPr="001C267A">
        <w:rPr>
          <w:rFonts w:asciiTheme="minorHAnsi" w:hAnsi="Times New Roman" w:cs="Times New Roman"/>
        </w:rPr>
        <w:t>Administrators can customize the steps and resolutions of workflows and have a high level of control over how and when workflows transition from one step to the next.</w:t>
      </w:r>
    </w:p>
    <w:p w14:paraId="0FD4C9C9" w14:textId="77777777" w:rsidR="00C44F17" w:rsidRDefault="00C44F17" w:rsidP="00C44F17">
      <w:pPr>
        <w:pStyle w:val="Default"/>
        <w:tabs>
          <w:tab w:val="left" w:pos="1632"/>
        </w:tabs>
        <w:spacing w:line="360" w:lineRule="auto"/>
        <w:jc w:val="both"/>
        <w:rPr>
          <w:rFonts w:asciiTheme="minorHAnsi" w:hAnsi="Times New Roman" w:cs="Times New Roman"/>
        </w:rPr>
      </w:pPr>
    </w:p>
    <w:p w14:paraId="75788444" w14:textId="77777777" w:rsidR="00AF46AD" w:rsidRDefault="00AF46AD" w:rsidP="00AF46AD">
      <w:pPr>
        <w:pStyle w:val="BodyText"/>
        <w:ind w:left="0" w:firstLine="0"/>
        <w:rPr>
          <w:rFonts w:asciiTheme="minorHAnsi" w:eastAsiaTheme="minorHAnsi" w:hAnsi="Times New Roman" w:cs="Times New Roman"/>
          <w:color w:val="000000"/>
          <w:lang w:bidi="ar-SA"/>
        </w:rPr>
      </w:pPr>
    </w:p>
    <w:p w14:paraId="336CB7DC" w14:textId="5D226A8F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6CD6336F" w14:textId="77777777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70801239" w14:textId="0C5ED302" w:rsidR="00745AB0" w:rsidRDefault="001C267A" w:rsidP="001C267A">
      <w:r>
        <w:rPr>
          <w:noProof/>
        </w:rPr>
        <w:drawing>
          <wp:inline distT="0" distB="0" distL="0" distR="0" wp14:anchorId="2CD1AC26" wp14:editId="27BB5981">
            <wp:extent cx="5943600" cy="461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F9EF" w14:textId="77777777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10E7AA2D" w14:textId="77777777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22783E64" w14:textId="77777777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79FE4516" w14:textId="77777777" w:rsidR="00745AB0" w:rsidRDefault="00745AB0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1C9292B9" w14:textId="77777777" w:rsidR="001C267A" w:rsidRDefault="001C267A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2B771BB1" w14:textId="06BF9606" w:rsidR="00AF46AD" w:rsidRDefault="001C267A" w:rsidP="00AF46AD">
      <w:pPr>
        <w:pStyle w:val="BodyText"/>
        <w:ind w:left="0" w:firstLine="0"/>
        <w:rPr>
          <w:b/>
          <w:color w:val="1F3864" w:themeColor="accent1" w:themeShade="80"/>
        </w:rPr>
      </w:pPr>
      <w:r w:rsidRPr="001C267A">
        <w:rPr>
          <w:b/>
          <w:color w:val="1F3864" w:themeColor="accent1" w:themeShade="80"/>
        </w:rPr>
        <w:t>Create new Jira account</w:t>
      </w:r>
    </w:p>
    <w:p w14:paraId="3539EA19" w14:textId="77777777" w:rsidR="00786923" w:rsidRDefault="00786923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09D68F16" w14:textId="70FC9D4F" w:rsidR="00786923" w:rsidRPr="00786923" w:rsidRDefault="00786923" w:rsidP="00786923">
      <w:pPr>
        <w:pStyle w:val="BodyText"/>
        <w:numPr>
          <w:ilvl w:val="0"/>
          <w:numId w:val="1"/>
        </w:numPr>
      </w:pPr>
      <w:r w:rsidRPr="00786923">
        <w:t xml:space="preserve">Click the link below to create Jira account </w:t>
      </w:r>
    </w:p>
    <w:p w14:paraId="2BAAB84E" w14:textId="77777777" w:rsidR="001C267A" w:rsidRDefault="001C267A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7E454D94" w14:textId="3305A04A" w:rsidR="00FA5655" w:rsidRDefault="009A4114" w:rsidP="00FA5655">
      <w:pPr>
        <w:pStyle w:val="BodyText"/>
        <w:ind w:left="0" w:firstLine="0"/>
        <w:rPr>
          <w:sz w:val="28"/>
          <w:szCs w:val="28"/>
        </w:rPr>
      </w:pPr>
      <w:hyperlink r:id="rId12" w:history="1">
        <w:r w:rsidR="00FA5655" w:rsidRPr="00CA79A9">
          <w:rPr>
            <w:rStyle w:val="Hyperlink"/>
            <w:sz w:val="28"/>
            <w:szCs w:val="28"/>
          </w:rPr>
          <w:t>https://www.atlassian.com/try/cloud/signup?bundle=jira- software&amp;edition=free</w:t>
        </w:r>
      </w:hyperlink>
    </w:p>
    <w:p w14:paraId="0CD0DCD6" w14:textId="37249EAE" w:rsidR="001C267A" w:rsidRDefault="001C267A" w:rsidP="00AF46AD">
      <w:pPr>
        <w:pStyle w:val="BodyText"/>
        <w:ind w:left="0" w:firstLine="0"/>
        <w:rPr>
          <w:sz w:val="28"/>
          <w:szCs w:val="28"/>
        </w:rPr>
      </w:pPr>
    </w:p>
    <w:p w14:paraId="34A95FFE" w14:textId="77777777" w:rsidR="001C267A" w:rsidRDefault="001C267A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4F6D5DFA" w14:textId="77777777" w:rsidR="001C267A" w:rsidRDefault="001C267A" w:rsidP="00AF46AD">
      <w:pPr>
        <w:pStyle w:val="BodyText"/>
        <w:ind w:left="0" w:firstLine="0"/>
        <w:rPr>
          <w:b/>
          <w:color w:val="1F3864" w:themeColor="accent1" w:themeShade="80"/>
        </w:rPr>
      </w:pPr>
    </w:p>
    <w:p w14:paraId="31BB3143" w14:textId="66823574" w:rsidR="001C267A" w:rsidRDefault="00FA5655" w:rsidP="001C267A">
      <w:r>
        <w:rPr>
          <w:noProof/>
        </w:rPr>
        <w:t xml:space="preserve">             </w:t>
      </w:r>
      <w:r w:rsidR="001C267A">
        <w:rPr>
          <w:noProof/>
        </w:rPr>
        <w:drawing>
          <wp:inline distT="0" distB="0" distL="0" distR="0" wp14:anchorId="0AF041E8" wp14:editId="00E5CB5B">
            <wp:extent cx="550545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10" cy="381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BA3F" w14:textId="77777777" w:rsidR="00AF46AD" w:rsidRDefault="00AF46AD" w:rsidP="00AF46AD">
      <w:pPr>
        <w:pStyle w:val="ListParagraph"/>
        <w:tabs>
          <w:tab w:val="left" w:pos="2640"/>
        </w:tabs>
        <w:ind w:left="1080" w:firstLine="0"/>
        <w:rPr>
          <w:rFonts w:asciiTheme="majorHAnsi" w:hAnsiTheme="majorHAnsi"/>
          <w:sz w:val="24"/>
          <w:szCs w:val="24"/>
        </w:rPr>
      </w:pPr>
    </w:p>
    <w:p w14:paraId="5439D403" w14:textId="39219BE1" w:rsidR="00AF46AD" w:rsidRDefault="00745AB0" w:rsidP="00745AB0">
      <w:pPr>
        <w:pStyle w:val="Default"/>
      </w:pPr>
      <w:r>
        <w:rPr>
          <w:noProof/>
        </w:rPr>
        <w:t xml:space="preserve">                </w:t>
      </w:r>
    </w:p>
    <w:p w14:paraId="498759C5" w14:textId="77777777" w:rsidR="00AF46AD" w:rsidRDefault="00AF46AD" w:rsidP="00AF46AD">
      <w:pPr>
        <w:pStyle w:val="ListParagraph"/>
        <w:tabs>
          <w:tab w:val="left" w:pos="2640"/>
        </w:tabs>
        <w:ind w:left="1080" w:firstLine="0"/>
        <w:rPr>
          <w:rFonts w:asciiTheme="majorHAnsi" w:hAnsiTheme="majorHAnsi"/>
          <w:sz w:val="24"/>
          <w:szCs w:val="24"/>
        </w:rPr>
      </w:pPr>
    </w:p>
    <w:p w14:paraId="56844A8D" w14:textId="77777777" w:rsidR="00AF46AD" w:rsidRDefault="00AF46AD" w:rsidP="00AF46AD">
      <w:pPr>
        <w:pStyle w:val="ListParagraph"/>
        <w:tabs>
          <w:tab w:val="left" w:pos="2640"/>
        </w:tabs>
        <w:ind w:left="1080" w:firstLine="0"/>
        <w:rPr>
          <w:rFonts w:asciiTheme="majorHAnsi" w:hAnsiTheme="majorHAnsi"/>
          <w:sz w:val="24"/>
          <w:szCs w:val="24"/>
        </w:rPr>
      </w:pPr>
    </w:p>
    <w:p w14:paraId="14883A94" w14:textId="09CC04E7" w:rsidR="00745AB0" w:rsidRDefault="00745AB0" w:rsidP="00745AB0">
      <w:pPr>
        <w:pStyle w:val="ListParagraph"/>
        <w:ind w:left="1080" w:firstLine="0"/>
        <w:rPr>
          <w:rFonts w:asciiTheme="majorHAnsi" w:hAnsiTheme="majorHAnsi"/>
        </w:rPr>
      </w:pPr>
    </w:p>
    <w:p w14:paraId="2D80599C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2FFA76F0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36B190AE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55084597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39629EA7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176D3C9F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54BB4BF8" w14:textId="77777777" w:rsidR="00786923" w:rsidRDefault="00786923" w:rsidP="00745AB0">
      <w:pPr>
        <w:pStyle w:val="ListParagraph"/>
        <w:ind w:left="1080" w:firstLine="0"/>
        <w:rPr>
          <w:rFonts w:asciiTheme="majorHAnsi" w:hAnsiTheme="majorHAnsi"/>
        </w:rPr>
      </w:pPr>
    </w:p>
    <w:p w14:paraId="1CA890E9" w14:textId="77777777" w:rsidR="00745AB0" w:rsidRDefault="00745AB0" w:rsidP="00745AB0">
      <w:pPr>
        <w:pStyle w:val="ListParagraph"/>
        <w:ind w:left="1080" w:firstLine="0"/>
        <w:rPr>
          <w:rFonts w:asciiTheme="majorHAnsi" w:hAnsiTheme="majorHAnsi"/>
        </w:rPr>
      </w:pPr>
    </w:p>
    <w:p w14:paraId="72E4C59E" w14:textId="5965DB2E" w:rsidR="00745AB0" w:rsidRDefault="00745AB0" w:rsidP="00745AB0">
      <w:pPr>
        <w:pStyle w:val="Default"/>
      </w:pPr>
      <w:r>
        <w:rPr>
          <w:noProof/>
        </w:rPr>
        <w:t xml:space="preserve">                </w:t>
      </w:r>
    </w:p>
    <w:p w14:paraId="4D7E24FA" w14:textId="77777777" w:rsidR="00745AB0" w:rsidRDefault="00745AB0" w:rsidP="00745AB0">
      <w:pPr>
        <w:pStyle w:val="ListParagraph"/>
        <w:ind w:left="1080" w:firstLine="0"/>
        <w:rPr>
          <w:rFonts w:asciiTheme="majorHAnsi" w:hAnsiTheme="majorHAnsi"/>
        </w:rPr>
      </w:pPr>
    </w:p>
    <w:p w14:paraId="5A9C671A" w14:textId="1EAAFC6D" w:rsidR="00021AFD" w:rsidRDefault="00786923" w:rsidP="00786923">
      <w:pPr>
        <w:pStyle w:val="BodyText"/>
        <w:ind w:left="0" w:firstLine="0"/>
        <w:rPr>
          <w:b/>
          <w:color w:val="1F3864" w:themeColor="accent1" w:themeShade="80"/>
        </w:rPr>
      </w:pPr>
      <w:r>
        <w:rPr>
          <w:b/>
          <w:color w:val="1F3864" w:themeColor="accent1" w:themeShade="80"/>
        </w:rPr>
        <w:t xml:space="preserve">    </w:t>
      </w:r>
      <w:r w:rsidR="001C267A" w:rsidRPr="001C267A">
        <w:rPr>
          <w:b/>
          <w:color w:val="1F3864" w:themeColor="accent1" w:themeShade="80"/>
        </w:rPr>
        <w:t>Give your site name</w:t>
      </w:r>
    </w:p>
    <w:p w14:paraId="2FA5A3FF" w14:textId="77777777" w:rsidR="001C267A" w:rsidRDefault="001C267A" w:rsidP="002B04DF">
      <w:pPr>
        <w:pStyle w:val="BodyText"/>
        <w:rPr>
          <w:b/>
          <w:color w:val="1F3864" w:themeColor="accent1" w:themeShade="80"/>
        </w:rPr>
      </w:pPr>
    </w:p>
    <w:p w14:paraId="2DD24B39" w14:textId="11008BF0" w:rsidR="001C267A" w:rsidRPr="00786923" w:rsidRDefault="00786923" w:rsidP="00786923">
      <w:pPr>
        <w:pStyle w:val="BodyText"/>
        <w:numPr>
          <w:ilvl w:val="0"/>
          <w:numId w:val="1"/>
        </w:numPr>
      </w:pPr>
      <w:r w:rsidRPr="00786923">
        <w:t>Enter your preferred name for the app in the Application title field.</w:t>
      </w:r>
    </w:p>
    <w:p w14:paraId="779C89EB" w14:textId="77777777" w:rsidR="001C267A" w:rsidRDefault="001C267A" w:rsidP="002B04DF">
      <w:pPr>
        <w:pStyle w:val="BodyText"/>
        <w:rPr>
          <w:b/>
          <w:color w:val="1F3864" w:themeColor="accent1" w:themeShade="80"/>
        </w:rPr>
      </w:pPr>
    </w:p>
    <w:p w14:paraId="3904178F" w14:textId="77777777" w:rsidR="001C267A" w:rsidRDefault="001C267A" w:rsidP="002B04DF">
      <w:pPr>
        <w:pStyle w:val="BodyText"/>
        <w:rPr>
          <w:b/>
          <w:color w:val="1F3864" w:themeColor="accent1" w:themeShade="80"/>
        </w:rPr>
      </w:pPr>
    </w:p>
    <w:p w14:paraId="6D089466" w14:textId="21988B9E" w:rsidR="001C267A" w:rsidRDefault="00FA5655" w:rsidP="001C267A">
      <w:pPr>
        <w:pStyle w:val="Default"/>
      </w:pPr>
      <w:r>
        <w:rPr>
          <w:noProof/>
        </w:rPr>
        <w:t xml:space="preserve">              </w:t>
      </w:r>
      <w:r w:rsidR="001C267A">
        <w:rPr>
          <w:noProof/>
        </w:rPr>
        <w:drawing>
          <wp:inline distT="0" distB="0" distL="0" distR="0" wp14:anchorId="64A79726" wp14:editId="489D3F86">
            <wp:extent cx="5429250" cy="427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09E2" w14:textId="77777777" w:rsidR="001C267A" w:rsidRDefault="001C267A" w:rsidP="002B04DF">
      <w:pPr>
        <w:pStyle w:val="BodyText"/>
        <w:rPr>
          <w:b/>
          <w:color w:val="1F3864" w:themeColor="accent1" w:themeShade="80"/>
        </w:rPr>
      </w:pPr>
    </w:p>
    <w:p w14:paraId="731691D0" w14:textId="1CE3E5E7" w:rsidR="00021AFD" w:rsidRPr="00786923" w:rsidRDefault="001C267A" w:rsidP="00786923">
      <w:pPr>
        <w:pStyle w:val="BodyText"/>
        <w:rPr>
          <w:b/>
          <w:color w:val="1F3864" w:themeColor="accent1" w:themeShade="80"/>
        </w:rPr>
      </w:pPr>
      <w:r>
        <w:rPr>
          <w:b/>
          <w:noProof/>
          <w:color w:val="1F3864" w:themeColor="accent1" w:themeShade="80"/>
          <w:lang w:bidi="ar-SA"/>
        </w:rPr>
        <w:drawing>
          <wp:inline distT="0" distB="0" distL="0" distR="0" wp14:anchorId="29D7F8B3" wp14:editId="35BAAEB3">
            <wp:extent cx="5857875" cy="607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C6EF" w14:textId="77777777" w:rsidR="00021AFD" w:rsidRDefault="00021AFD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i/>
          <w:color w:val="1F4E79" w:themeColor="accent5" w:themeShade="80"/>
        </w:rPr>
      </w:pPr>
    </w:p>
    <w:p w14:paraId="3E1A4FC9" w14:textId="77777777" w:rsidR="001C267A" w:rsidRDefault="001C267A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i/>
          <w:color w:val="1F4E79" w:themeColor="accent5" w:themeShade="80"/>
        </w:rPr>
      </w:pPr>
    </w:p>
    <w:p w14:paraId="1273AB56" w14:textId="77777777" w:rsidR="001C267A" w:rsidRDefault="001C267A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i/>
          <w:color w:val="1F4E79" w:themeColor="accent5" w:themeShade="80"/>
        </w:rPr>
      </w:pPr>
    </w:p>
    <w:p w14:paraId="3AB087BB" w14:textId="77777777" w:rsidR="00021AFD" w:rsidRDefault="00021AFD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79E31870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182D6D90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21D0DDF1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64DF3BF8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630C75A1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700987D6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8AD2197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64EE79A4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2BBD75FA" w14:textId="77777777" w:rsidR="00FA5655" w:rsidRDefault="00FA5655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2153E0A9" w14:textId="77777777" w:rsidR="00021AFD" w:rsidRDefault="00021AFD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F3EB4E0" w14:textId="4D37E1DD" w:rsidR="00786923" w:rsidRPr="00786923" w:rsidRDefault="00786923" w:rsidP="00786923">
      <w:pPr>
        <w:tabs>
          <w:tab w:val="left" w:pos="264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786923">
        <w:rPr>
          <w:rFonts w:cstheme="minorHAnsi"/>
          <w:b/>
          <w:color w:val="1F3864" w:themeColor="accent1" w:themeShade="80"/>
          <w:sz w:val="24"/>
          <w:szCs w:val="24"/>
        </w:rPr>
        <w:lastRenderedPageBreak/>
        <w:t>Add users to your project</w:t>
      </w:r>
    </w:p>
    <w:p w14:paraId="579A93B9" w14:textId="73E0C42F" w:rsidR="00786923" w:rsidRPr="00786923" w:rsidRDefault="00786923" w:rsidP="007869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86923">
        <w:rPr>
          <w:rFonts w:cstheme="minorHAnsi"/>
          <w:sz w:val="24"/>
          <w:szCs w:val="24"/>
        </w:rPr>
        <w:t xml:space="preserve">As a project admin, you can add groups or individuals to various roles in your project. Roles are project-specific, so adding a group or individual user will only affect your project. </w:t>
      </w:r>
    </w:p>
    <w:p w14:paraId="63ADBDD4" w14:textId="77777777" w:rsidR="00786923" w:rsidRDefault="00786923" w:rsidP="00021AFD">
      <w:pPr>
        <w:pStyle w:val="ListParagraph"/>
        <w:tabs>
          <w:tab w:val="left" w:pos="2640"/>
        </w:tabs>
        <w:ind w:left="720" w:firstLine="0"/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</w:p>
    <w:p w14:paraId="44772292" w14:textId="1490A749" w:rsidR="00021AFD" w:rsidRDefault="00021AFD" w:rsidP="00021AFD">
      <w:pPr>
        <w:pStyle w:val="Default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t xml:space="preserve">            </w:t>
      </w:r>
    </w:p>
    <w:p w14:paraId="0C6E47F5" w14:textId="77777777" w:rsidR="001C267A" w:rsidRDefault="001C267A" w:rsidP="00021AFD">
      <w:pPr>
        <w:pStyle w:val="Default"/>
      </w:pPr>
    </w:p>
    <w:p w14:paraId="2976066B" w14:textId="652C2A28" w:rsidR="00021AFD" w:rsidRDefault="00786923" w:rsidP="001C267A">
      <w:pPr>
        <w:pStyle w:val="Default"/>
      </w:pPr>
      <w:r>
        <w:rPr>
          <w:noProof/>
        </w:rPr>
        <w:t xml:space="preserve">                                </w:t>
      </w:r>
      <w:r w:rsidR="001C267A">
        <w:rPr>
          <w:noProof/>
        </w:rPr>
        <w:drawing>
          <wp:inline distT="0" distB="0" distL="0" distR="0" wp14:anchorId="3A090DA0" wp14:editId="47C541CC">
            <wp:extent cx="3838575" cy="4124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981" w14:textId="77777777" w:rsidR="001C267A" w:rsidRDefault="001C267A" w:rsidP="001C267A">
      <w:pPr>
        <w:pStyle w:val="Default"/>
      </w:pPr>
    </w:p>
    <w:p w14:paraId="771747E7" w14:textId="77777777" w:rsidR="001C267A" w:rsidRDefault="001C267A" w:rsidP="001C267A">
      <w:pPr>
        <w:pStyle w:val="Default"/>
      </w:pPr>
    </w:p>
    <w:p w14:paraId="2FE1065F" w14:textId="77777777" w:rsidR="00021AFD" w:rsidRDefault="00021AFD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66BE39A2" w14:textId="77777777" w:rsidR="00021AFD" w:rsidRDefault="00021AFD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D530D91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63C5409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4370A760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53D1DA00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4A520D2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DE8E491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2A956512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40532793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5122098B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21D4FCDA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182EF609" w14:textId="77777777" w:rsidR="00E22F56" w:rsidRPr="000D557A" w:rsidRDefault="00E22F56" w:rsidP="000D557A">
      <w:pPr>
        <w:tabs>
          <w:tab w:val="left" w:pos="2640"/>
        </w:tabs>
        <w:rPr>
          <w:rFonts w:asciiTheme="majorHAnsi" w:hAnsiTheme="majorHAnsi"/>
          <w:sz w:val="24"/>
          <w:szCs w:val="24"/>
        </w:rPr>
      </w:pPr>
    </w:p>
    <w:p w14:paraId="40BEFBB2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4D0343A1" w14:textId="77777777" w:rsidR="00E22F56" w:rsidRPr="005F3B60" w:rsidRDefault="00E22F56" w:rsidP="00E22F56">
      <w:pPr>
        <w:pStyle w:val="ListParagraph"/>
        <w:tabs>
          <w:tab w:val="left" w:pos="2640"/>
        </w:tabs>
        <w:ind w:left="720"/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</w:pPr>
      <w:r w:rsidRPr="005F3B60">
        <w:rPr>
          <w:rFonts w:asciiTheme="minorHAnsi" w:hAnsiTheme="minorHAnsi" w:cstheme="minorHAnsi"/>
          <w:b/>
          <w:color w:val="1F3864" w:themeColor="accent1" w:themeShade="80"/>
          <w:sz w:val="28"/>
          <w:szCs w:val="28"/>
        </w:rPr>
        <w:t xml:space="preserve">Steps to create Jira project </w:t>
      </w:r>
    </w:p>
    <w:p w14:paraId="114665B6" w14:textId="77777777" w:rsidR="00E22F56" w:rsidRPr="00E22F56" w:rsidRDefault="00E22F56" w:rsidP="00E22F56">
      <w:pPr>
        <w:pStyle w:val="ListParagraph"/>
        <w:tabs>
          <w:tab w:val="left" w:pos="2640"/>
        </w:tabs>
        <w:ind w:left="720"/>
        <w:rPr>
          <w:rFonts w:asciiTheme="majorHAnsi" w:hAnsiTheme="majorHAnsi"/>
          <w:sz w:val="24"/>
          <w:szCs w:val="24"/>
        </w:rPr>
      </w:pPr>
    </w:p>
    <w:p w14:paraId="54B8B203" w14:textId="77777777" w:rsidR="00E22F56" w:rsidRPr="005F3B60" w:rsidRDefault="00E22F56" w:rsidP="00E22F56">
      <w:pPr>
        <w:pStyle w:val="ListParagraph"/>
        <w:tabs>
          <w:tab w:val="left" w:pos="2640"/>
        </w:tabs>
        <w:ind w:left="720"/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</w:pPr>
      <w:r w:rsidRPr="005F3B60">
        <w:rPr>
          <w:rFonts w:asciiTheme="minorHAnsi" w:hAnsiTheme="minorHAnsi" w:cstheme="minorHAnsi"/>
          <w:b/>
          <w:color w:val="1F3864" w:themeColor="accent1" w:themeShade="80"/>
          <w:sz w:val="24"/>
          <w:szCs w:val="24"/>
        </w:rPr>
        <w:t>Step 1: Choose a Scrum template</w:t>
      </w:r>
    </w:p>
    <w:p w14:paraId="4C91EE16" w14:textId="77777777" w:rsidR="00E22F56" w:rsidRPr="00E22F56" w:rsidRDefault="00E22F56" w:rsidP="00E22F56">
      <w:pPr>
        <w:pStyle w:val="ListParagraph"/>
        <w:tabs>
          <w:tab w:val="left" w:pos="2640"/>
        </w:tabs>
        <w:ind w:left="720"/>
        <w:rPr>
          <w:rFonts w:asciiTheme="majorHAnsi" w:hAnsiTheme="majorHAnsi"/>
          <w:sz w:val="24"/>
          <w:szCs w:val="24"/>
        </w:rPr>
      </w:pPr>
    </w:p>
    <w:p w14:paraId="1567A965" w14:textId="77777777" w:rsidR="00E22F56" w:rsidRPr="00E22F56" w:rsidRDefault="00E22F56" w:rsidP="00E22F56">
      <w:pPr>
        <w:pStyle w:val="ListParagraph"/>
        <w:tabs>
          <w:tab w:val="left" w:pos="2640"/>
        </w:tabs>
        <w:ind w:left="720"/>
        <w:rPr>
          <w:rFonts w:asciiTheme="majorHAnsi" w:hAnsiTheme="majorHAnsi"/>
          <w:sz w:val="24"/>
          <w:szCs w:val="24"/>
        </w:rPr>
      </w:pPr>
      <w:r w:rsidRPr="00E22F56">
        <w:rPr>
          <w:rFonts w:asciiTheme="majorHAnsi" w:hAnsiTheme="majorHAnsi"/>
          <w:sz w:val="24"/>
          <w:szCs w:val="24"/>
        </w:rPr>
        <w:t>•</w:t>
      </w:r>
      <w:r w:rsidRPr="00E22F56">
        <w:rPr>
          <w:rFonts w:asciiTheme="majorHAnsi" w:hAnsiTheme="majorHAnsi"/>
          <w:sz w:val="24"/>
          <w:szCs w:val="24"/>
        </w:rPr>
        <w:tab/>
        <w:t>A Scrum board is a board that was created using Scrum framework and is a board for teams who like to plan their work in greater detail before they can start a project.</w:t>
      </w:r>
    </w:p>
    <w:p w14:paraId="44DA54A5" w14:textId="77777777" w:rsidR="00E22F56" w:rsidRPr="00E22F56" w:rsidRDefault="00E22F56" w:rsidP="00E22F56">
      <w:pPr>
        <w:pStyle w:val="ListParagraph"/>
        <w:tabs>
          <w:tab w:val="left" w:pos="2640"/>
        </w:tabs>
        <w:ind w:left="720"/>
        <w:rPr>
          <w:rFonts w:asciiTheme="majorHAnsi" w:hAnsiTheme="majorHAnsi"/>
          <w:sz w:val="24"/>
          <w:szCs w:val="24"/>
        </w:rPr>
      </w:pPr>
    </w:p>
    <w:p w14:paraId="06EE0653" w14:textId="77777777" w:rsidR="00E22F56" w:rsidRPr="00E22F56" w:rsidRDefault="00E22F56" w:rsidP="00E22F56">
      <w:pPr>
        <w:pStyle w:val="ListParagraph"/>
        <w:tabs>
          <w:tab w:val="left" w:pos="2640"/>
        </w:tabs>
        <w:ind w:left="720"/>
        <w:rPr>
          <w:rFonts w:asciiTheme="majorHAnsi" w:hAnsiTheme="majorHAnsi"/>
          <w:sz w:val="24"/>
          <w:szCs w:val="24"/>
        </w:rPr>
      </w:pPr>
      <w:r w:rsidRPr="00E22F56">
        <w:rPr>
          <w:rFonts w:asciiTheme="majorHAnsi" w:hAnsiTheme="majorHAnsi"/>
          <w:sz w:val="24"/>
          <w:szCs w:val="24"/>
        </w:rPr>
        <w:t>•</w:t>
      </w:r>
      <w:r w:rsidRPr="00E22F56">
        <w:rPr>
          <w:rFonts w:asciiTheme="majorHAnsi" w:hAnsiTheme="majorHAnsi"/>
          <w:sz w:val="24"/>
          <w:szCs w:val="24"/>
        </w:rPr>
        <w:tab/>
        <w:t xml:space="preserve"> This usually includes creating sprints and giving story points to user stories in order to plan which story can go to each sprint.</w:t>
      </w:r>
    </w:p>
    <w:p w14:paraId="79CAA4F1" w14:textId="77777777" w:rsidR="00E22F56" w:rsidRDefault="00E22F56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749B07BA" w14:textId="77777777" w:rsidR="0024246F" w:rsidRDefault="0024246F" w:rsidP="00021AFD">
      <w:pPr>
        <w:pStyle w:val="ListParagraph"/>
        <w:tabs>
          <w:tab w:val="left" w:pos="2640"/>
        </w:tabs>
        <w:ind w:left="720" w:firstLine="0"/>
        <w:rPr>
          <w:rFonts w:asciiTheme="majorHAnsi" w:hAnsiTheme="majorHAnsi"/>
          <w:sz w:val="24"/>
          <w:szCs w:val="24"/>
        </w:rPr>
      </w:pPr>
    </w:p>
    <w:p w14:paraId="378D8C60" w14:textId="15AC0E53" w:rsidR="00021AFD" w:rsidRPr="001C267A" w:rsidRDefault="00021AFD" w:rsidP="001C267A">
      <w:pPr>
        <w:pStyle w:val="Default"/>
      </w:pPr>
      <w:r>
        <w:rPr>
          <w:noProof/>
        </w:rPr>
        <w:t xml:space="preserve">       </w:t>
      </w:r>
      <w:r w:rsidR="00FA5655">
        <w:rPr>
          <w:noProof/>
        </w:rPr>
        <w:t xml:space="preserve">           </w:t>
      </w:r>
      <w:r w:rsidR="001C267A">
        <w:rPr>
          <w:noProof/>
        </w:rPr>
        <w:drawing>
          <wp:inline distT="0" distB="0" distL="0" distR="0" wp14:anchorId="74BD0957" wp14:editId="028CB3EE">
            <wp:extent cx="5314950" cy="3377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B060" w14:textId="77777777" w:rsidR="001C267A" w:rsidRDefault="001C267A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3A4B2D8A" w14:textId="77777777" w:rsidR="001C267A" w:rsidRDefault="001C267A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31C95C95" w14:textId="77777777" w:rsidR="00E22F56" w:rsidRDefault="00E22F56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14F18644" w14:textId="77777777" w:rsidR="00E22F56" w:rsidRDefault="00E22F56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10B892C8" w14:textId="77777777" w:rsidR="00E22F56" w:rsidRDefault="00E22F56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13E3BF5A" w14:textId="77777777" w:rsidR="00E22F56" w:rsidRDefault="00E22F56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1E63B2CB" w14:textId="77777777" w:rsidR="00FA5655" w:rsidRDefault="00FA5655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71CEC759" w14:textId="77777777" w:rsidR="00FA5655" w:rsidRDefault="00FA5655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2330981E" w14:textId="77777777" w:rsidR="00E22F56" w:rsidRDefault="00E22F56" w:rsidP="00362B1A">
      <w:pPr>
        <w:jc w:val="center"/>
        <w:rPr>
          <w:rFonts w:asciiTheme="majorHAnsi" w:eastAsia="Cambria" w:hAnsiTheme="majorHAnsi" w:cs="Cambria"/>
          <w:lang w:bidi="en-US"/>
        </w:rPr>
      </w:pPr>
    </w:p>
    <w:p w14:paraId="41546244" w14:textId="77777777" w:rsidR="00E22F56" w:rsidRPr="00E22F56" w:rsidRDefault="00E22F56" w:rsidP="00E22F56">
      <w:pPr>
        <w:rPr>
          <w:b/>
          <w:color w:val="1F3864" w:themeColor="accent1" w:themeShade="80"/>
          <w:sz w:val="24"/>
          <w:szCs w:val="24"/>
        </w:rPr>
      </w:pPr>
      <w:r w:rsidRPr="00E22F56">
        <w:rPr>
          <w:b/>
          <w:color w:val="1F3864" w:themeColor="accent1" w:themeShade="80"/>
          <w:sz w:val="24"/>
          <w:szCs w:val="24"/>
        </w:rPr>
        <w:lastRenderedPageBreak/>
        <w:t>Step 2: Creating a New Project</w:t>
      </w:r>
    </w:p>
    <w:p w14:paraId="70B2B87A" w14:textId="77777777" w:rsidR="00FA5655" w:rsidRDefault="00E22F56" w:rsidP="00E22F56">
      <w:pPr>
        <w:rPr>
          <w:b/>
          <w:noProof/>
          <w:color w:val="4472C4" w:themeColor="accent1"/>
          <w:sz w:val="24"/>
          <w:szCs w:val="24"/>
        </w:rPr>
      </w:pPr>
      <w:r>
        <w:rPr>
          <w:b/>
          <w:color w:val="1F3864" w:themeColor="accent1" w:themeShade="80"/>
          <w:sz w:val="24"/>
          <w:szCs w:val="24"/>
        </w:rPr>
        <w:t xml:space="preserve">• </w:t>
      </w:r>
      <w:r w:rsidRPr="00E22F56">
        <w:rPr>
          <w:sz w:val="24"/>
          <w:szCs w:val="24"/>
        </w:rPr>
        <w:t>A Jira project is a collection of issues. The team could use a Jira project to coordinate the development of a product, track a project, manage a help desk, and more, depending on the requirement.</w:t>
      </w:r>
      <w:r w:rsidR="00FA5655">
        <w:rPr>
          <w:b/>
          <w:noProof/>
          <w:color w:val="4472C4" w:themeColor="accent1"/>
          <w:sz w:val="24"/>
          <w:szCs w:val="24"/>
        </w:rPr>
        <w:t xml:space="preserve"> </w:t>
      </w:r>
    </w:p>
    <w:p w14:paraId="15DC733D" w14:textId="4D82DE78" w:rsidR="001C267A" w:rsidRDefault="00FA5655" w:rsidP="00E22F56">
      <w:pPr>
        <w:rPr>
          <w:b/>
          <w:color w:val="1F3864" w:themeColor="accent1" w:themeShade="80"/>
          <w:sz w:val="24"/>
          <w:szCs w:val="24"/>
        </w:rPr>
      </w:pPr>
      <w:r>
        <w:rPr>
          <w:b/>
          <w:noProof/>
          <w:color w:val="4472C4" w:themeColor="accent1"/>
          <w:sz w:val="24"/>
          <w:szCs w:val="24"/>
        </w:rPr>
        <w:t xml:space="preserve">            </w:t>
      </w:r>
      <w:r w:rsidR="001C267A">
        <w:rPr>
          <w:b/>
          <w:noProof/>
          <w:color w:val="4472C4" w:themeColor="accent1"/>
          <w:sz w:val="24"/>
          <w:szCs w:val="24"/>
        </w:rPr>
        <w:drawing>
          <wp:inline distT="0" distB="0" distL="0" distR="0" wp14:anchorId="526BF67F" wp14:editId="315DA5E9">
            <wp:extent cx="5172075" cy="476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2ECD" w14:textId="77777777" w:rsidR="00E22F56" w:rsidRDefault="00E22F56" w:rsidP="001C267A">
      <w:pPr>
        <w:rPr>
          <w:sz w:val="24"/>
          <w:szCs w:val="24"/>
        </w:rPr>
      </w:pPr>
    </w:p>
    <w:p w14:paraId="06E431D5" w14:textId="77777777" w:rsidR="00FA5655" w:rsidRDefault="00FA5655" w:rsidP="001C267A">
      <w:pPr>
        <w:rPr>
          <w:sz w:val="24"/>
          <w:szCs w:val="24"/>
        </w:rPr>
      </w:pPr>
    </w:p>
    <w:p w14:paraId="7B585E5D" w14:textId="77777777" w:rsidR="00FA5655" w:rsidRDefault="00FA5655" w:rsidP="001C267A">
      <w:pPr>
        <w:rPr>
          <w:sz w:val="24"/>
          <w:szCs w:val="24"/>
        </w:rPr>
      </w:pPr>
    </w:p>
    <w:p w14:paraId="08291983" w14:textId="77777777" w:rsidR="00FA5655" w:rsidRDefault="00FA5655" w:rsidP="001C267A">
      <w:pPr>
        <w:rPr>
          <w:sz w:val="24"/>
          <w:szCs w:val="24"/>
        </w:rPr>
      </w:pPr>
    </w:p>
    <w:p w14:paraId="2BC476A8" w14:textId="77777777" w:rsidR="00FA5655" w:rsidRDefault="00FA5655" w:rsidP="001C267A">
      <w:pPr>
        <w:rPr>
          <w:sz w:val="24"/>
          <w:szCs w:val="24"/>
        </w:rPr>
      </w:pPr>
    </w:p>
    <w:p w14:paraId="2B08CA1F" w14:textId="77777777" w:rsidR="00FA5655" w:rsidRDefault="00FA5655" w:rsidP="001C267A">
      <w:pPr>
        <w:rPr>
          <w:sz w:val="24"/>
          <w:szCs w:val="24"/>
        </w:rPr>
      </w:pPr>
    </w:p>
    <w:p w14:paraId="0B3EDEDB" w14:textId="77777777" w:rsidR="00FA5655" w:rsidRDefault="00FA5655" w:rsidP="001C267A">
      <w:pPr>
        <w:rPr>
          <w:sz w:val="24"/>
          <w:szCs w:val="24"/>
        </w:rPr>
      </w:pPr>
    </w:p>
    <w:p w14:paraId="1E891392" w14:textId="77777777" w:rsidR="00FA5655" w:rsidRDefault="00FA5655" w:rsidP="001C267A">
      <w:pPr>
        <w:rPr>
          <w:sz w:val="24"/>
          <w:szCs w:val="24"/>
        </w:rPr>
      </w:pPr>
    </w:p>
    <w:p w14:paraId="2BF8E21E" w14:textId="114D729D" w:rsidR="00E22F56" w:rsidRPr="00FA5655" w:rsidRDefault="00FA5655" w:rsidP="00E22F56">
      <w:pPr>
        <w:rPr>
          <w:b/>
          <w:color w:val="1F3864" w:themeColor="accent1" w:themeShade="80"/>
          <w:sz w:val="24"/>
          <w:szCs w:val="24"/>
        </w:rPr>
      </w:pPr>
      <w:r>
        <w:rPr>
          <w:b/>
          <w:color w:val="1F3864" w:themeColor="accent1" w:themeShade="80"/>
          <w:sz w:val="24"/>
          <w:szCs w:val="24"/>
        </w:rPr>
        <w:lastRenderedPageBreak/>
        <w:t>Step 3: Scrum Home page</w:t>
      </w:r>
    </w:p>
    <w:p w14:paraId="11B14505" w14:textId="37C7CBDA" w:rsidR="00E22F56" w:rsidRDefault="00FA5655" w:rsidP="00E22F56">
      <w:pPr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="00E22F56" w:rsidRPr="00E22F56">
        <w:rPr>
          <w:sz w:val="24"/>
          <w:szCs w:val="24"/>
        </w:rPr>
        <w:t>After we create a project we will see scrum homepage Backlog, Active Sprint and Version releases of each sprint.</w:t>
      </w:r>
    </w:p>
    <w:p w14:paraId="451AC6A2" w14:textId="5194937E" w:rsidR="0015720F" w:rsidRDefault="001D1362" w:rsidP="001C267A">
      <w:pPr>
        <w:tabs>
          <w:tab w:val="left" w:pos="1095"/>
        </w:tabs>
        <w:rPr>
          <w:b/>
          <w:color w:val="1F3864" w:themeColor="accent1" w:themeShade="80"/>
          <w:sz w:val="24"/>
          <w:szCs w:val="24"/>
        </w:rPr>
      </w:pPr>
      <w:r>
        <w:rPr>
          <w:b/>
          <w:noProof/>
          <w:color w:val="4472C4" w:themeColor="accent1"/>
          <w:sz w:val="24"/>
          <w:szCs w:val="24"/>
        </w:rPr>
        <w:t xml:space="preserve">       </w:t>
      </w:r>
      <w:r w:rsidR="0015720F">
        <w:rPr>
          <w:b/>
          <w:noProof/>
          <w:color w:val="4472C4" w:themeColor="accent1"/>
          <w:sz w:val="24"/>
          <w:szCs w:val="24"/>
        </w:rPr>
        <w:drawing>
          <wp:inline distT="0" distB="0" distL="0" distR="0" wp14:anchorId="13A6FCE5" wp14:editId="4083BE03">
            <wp:extent cx="5670372" cy="31242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606" cy="3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CB6F7" w14:textId="5EA41E09" w:rsidR="0015720F" w:rsidRDefault="0015720F" w:rsidP="0015720F">
      <w:pPr>
        <w:rPr>
          <w:sz w:val="24"/>
          <w:szCs w:val="24"/>
        </w:rPr>
      </w:pPr>
    </w:p>
    <w:p w14:paraId="535CD97E" w14:textId="77777777" w:rsidR="00E22F56" w:rsidRDefault="00E22F56" w:rsidP="0015720F">
      <w:pPr>
        <w:rPr>
          <w:sz w:val="24"/>
          <w:szCs w:val="24"/>
        </w:rPr>
      </w:pPr>
    </w:p>
    <w:p w14:paraId="6C453567" w14:textId="77777777" w:rsidR="00E22F56" w:rsidRPr="001D1362" w:rsidRDefault="00E22F56" w:rsidP="00E22F56">
      <w:pPr>
        <w:rPr>
          <w:b/>
          <w:color w:val="1F3864" w:themeColor="accent1" w:themeShade="80"/>
          <w:sz w:val="24"/>
          <w:szCs w:val="24"/>
        </w:rPr>
      </w:pPr>
      <w:r w:rsidRPr="001D1362">
        <w:rPr>
          <w:b/>
          <w:color w:val="1F3864" w:themeColor="accent1" w:themeShade="80"/>
          <w:sz w:val="24"/>
          <w:szCs w:val="24"/>
        </w:rPr>
        <w:t>Step 3: Create a sprint</w:t>
      </w:r>
    </w:p>
    <w:p w14:paraId="6059D513" w14:textId="1CD696AD" w:rsidR="00E22F56" w:rsidRPr="00E22F56" w:rsidRDefault="001D1362" w:rsidP="00E22F5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="00E22F56" w:rsidRPr="00E22F56">
        <w:rPr>
          <w:sz w:val="24"/>
          <w:szCs w:val="24"/>
        </w:rPr>
        <w:t xml:space="preserve">Go to the </w:t>
      </w:r>
      <w:r w:rsidR="00E22F56">
        <w:rPr>
          <w:sz w:val="24"/>
          <w:szCs w:val="24"/>
        </w:rPr>
        <w:t xml:space="preserve">backlog of your Scrum project. </w:t>
      </w:r>
    </w:p>
    <w:p w14:paraId="2A62570E" w14:textId="0FDF188E" w:rsidR="00E22F56" w:rsidRPr="00E22F56" w:rsidRDefault="001D1362" w:rsidP="00E22F5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="00E22F56" w:rsidRPr="00E22F56">
        <w:rPr>
          <w:sz w:val="24"/>
          <w:szCs w:val="24"/>
        </w:rPr>
        <w:t>You will find the Create sprint butt</w:t>
      </w:r>
      <w:r w:rsidR="00E22F56">
        <w:rPr>
          <w:sz w:val="24"/>
          <w:szCs w:val="24"/>
        </w:rPr>
        <w:t xml:space="preserve">on at the top of your backlog. </w:t>
      </w:r>
    </w:p>
    <w:p w14:paraId="2C1086CC" w14:textId="71994269" w:rsidR="00E22F56" w:rsidRDefault="001D1362" w:rsidP="00E22F5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="00E22F56" w:rsidRPr="00E22F56">
        <w:rPr>
          <w:sz w:val="24"/>
          <w:szCs w:val="24"/>
        </w:rPr>
        <w:t>Click on it, and you will be transported to the screen for creating a new sprint.</w:t>
      </w:r>
    </w:p>
    <w:p w14:paraId="1F959EE6" w14:textId="77777777" w:rsidR="001D1362" w:rsidRDefault="001D1362" w:rsidP="00E22F56">
      <w:pPr>
        <w:spacing w:after="0" w:line="240" w:lineRule="auto"/>
        <w:rPr>
          <w:sz w:val="24"/>
          <w:szCs w:val="24"/>
        </w:rPr>
      </w:pPr>
    </w:p>
    <w:p w14:paraId="2680CB06" w14:textId="54A33EEC" w:rsidR="0015720F" w:rsidRDefault="001D1362" w:rsidP="0015720F">
      <w:pPr>
        <w:rPr>
          <w:b/>
          <w:color w:val="1F3864" w:themeColor="accent1" w:themeShade="80"/>
          <w:sz w:val="24"/>
          <w:szCs w:val="24"/>
        </w:rPr>
      </w:pPr>
      <w:r>
        <w:rPr>
          <w:b/>
          <w:noProof/>
          <w:color w:val="4472C4" w:themeColor="accent1"/>
          <w:sz w:val="24"/>
          <w:szCs w:val="24"/>
        </w:rPr>
        <w:t xml:space="preserve">      </w:t>
      </w:r>
      <w:r w:rsidR="0015720F">
        <w:rPr>
          <w:b/>
          <w:noProof/>
          <w:color w:val="4472C4" w:themeColor="accent1"/>
          <w:sz w:val="24"/>
          <w:szCs w:val="24"/>
        </w:rPr>
        <w:drawing>
          <wp:inline distT="0" distB="0" distL="0" distR="0" wp14:anchorId="48AEE105" wp14:editId="312BC6A5">
            <wp:extent cx="5629274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41" cy="21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D7F5" w14:textId="77777777" w:rsidR="0015720F" w:rsidRPr="0015720F" w:rsidRDefault="0015720F" w:rsidP="0015720F">
      <w:pPr>
        <w:rPr>
          <w:sz w:val="24"/>
          <w:szCs w:val="24"/>
        </w:rPr>
      </w:pPr>
    </w:p>
    <w:p w14:paraId="6769BCBF" w14:textId="77777777" w:rsidR="00E22F56" w:rsidRPr="001D1362" w:rsidRDefault="00E22F56" w:rsidP="00E22F56">
      <w:pPr>
        <w:rPr>
          <w:b/>
          <w:color w:val="1F3864" w:themeColor="accent1" w:themeShade="80"/>
          <w:sz w:val="24"/>
          <w:szCs w:val="24"/>
        </w:rPr>
      </w:pPr>
      <w:r w:rsidRPr="001D1362">
        <w:rPr>
          <w:b/>
          <w:color w:val="1F3864" w:themeColor="accent1" w:themeShade="80"/>
          <w:sz w:val="24"/>
          <w:szCs w:val="24"/>
        </w:rPr>
        <w:lastRenderedPageBreak/>
        <w:t>Step 4: Create User Story</w:t>
      </w:r>
    </w:p>
    <w:p w14:paraId="5A1766BF" w14:textId="036965B2" w:rsidR="00E22F56" w:rsidRPr="00E22F56" w:rsidRDefault="00E22F56" w:rsidP="00E22F56">
      <w:pPr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Pr="00E22F56">
        <w:rPr>
          <w:sz w:val="24"/>
          <w:szCs w:val="24"/>
        </w:rPr>
        <w:t>You can create a new user story in Jira by selecting the option to create a new issue. When you choose the issu</w:t>
      </w:r>
      <w:r>
        <w:rPr>
          <w:sz w:val="24"/>
          <w:szCs w:val="24"/>
        </w:rPr>
        <w:t>e type, you need to pick Story.</w:t>
      </w:r>
    </w:p>
    <w:p w14:paraId="07A68D1A" w14:textId="65714BD8" w:rsidR="0015720F" w:rsidRDefault="00E22F56" w:rsidP="00E22F56">
      <w:pPr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Pr="00E22F56">
        <w:rPr>
          <w:sz w:val="24"/>
          <w:szCs w:val="24"/>
        </w:rPr>
        <w:t>You can then use the summary field to fill it with the user story itself. You will see it on the new issue creation screen</w:t>
      </w:r>
    </w:p>
    <w:p w14:paraId="12B1FA06" w14:textId="50D172C6" w:rsidR="0015720F" w:rsidRDefault="0015720F" w:rsidP="0015720F">
      <w:pPr>
        <w:tabs>
          <w:tab w:val="left" w:pos="35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B2A2C9A" w14:textId="0A52635F" w:rsidR="0015720F" w:rsidRDefault="001D1362" w:rsidP="0015720F">
      <w:pPr>
        <w:tabs>
          <w:tab w:val="left" w:pos="35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67155737" wp14:editId="0BE2F848">
            <wp:extent cx="5667375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84" cy="23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9735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5DC496CE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59DA52C6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27A64C06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1BF50B5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387F105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136084F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70E9A114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DD56910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F2C5AC4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3A2BD69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549456E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6F95018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5829F56" w14:textId="77777777" w:rsidR="001D1362" w:rsidRDefault="001D1362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3D772AA" w14:textId="093DAD09" w:rsidR="00E22F56" w:rsidRPr="001D1362" w:rsidRDefault="00E22F56" w:rsidP="00E22F56">
      <w:pPr>
        <w:rPr>
          <w:rFonts w:cstheme="minorHAnsi"/>
          <w:b/>
          <w:color w:val="1F3864" w:themeColor="accent1" w:themeShade="80"/>
          <w:sz w:val="24"/>
          <w:szCs w:val="24"/>
        </w:rPr>
      </w:pPr>
      <w:r w:rsidRPr="001D1362">
        <w:rPr>
          <w:rFonts w:cstheme="minorHAnsi"/>
          <w:b/>
          <w:color w:val="1F3864" w:themeColor="accent1" w:themeShade="80"/>
          <w:sz w:val="24"/>
          <w:szCs w:val="24"/>
        </w:rPr>
        <w:lastRenderedPageBreak/>
        <w:t>Step 5: Select issue type</w:t>
      </w:r>
    </w:p>
    <w:p w14:paraId="370A5D23" w14:textId="62EC9D5A" w:rsidR="0015720F" w:rsidRDefault="001D1362" w:rsidP="00E22F5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• </w:t>
      </w:r>
      <w:r w:rsidR="00E22F56" w:rsidRPr="00E22F56">
        <w:rPr>
          <w:rFonts w:cstheme="minorHAnsi"/>
          <w:sz w:val="24"/>
          <w:szCs w:val="24"/>
        </w:rPr>
        <w:t>You can select issue types based on our project whether it is for development or testing</w:t>
      </w:r>
    </w:p>
    <w:p w14:paraId="2A5D83BA" w14:textId="77777777" w:rsidR="001D1362" w:rsidRDefault="001D1362" w:rsidP="00E22F56">
      <w:pPr>
        <w:rPr>
          <w:rFonts w:cstheme="minorHAnsi"/>
          <w:sz w:val="24"/>
          <w:szCs w:val="24"/>
        </w:rPr>
      </w:pPr>
    </w:p>
    <w:p w14:paraId="1DA72E23" w14:textId="08F7E040" w:rsidR="0015720F" w:rsidRPr="0015720F" w:rsidRDefault="001D1362" w:rsidP="0015720F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1B291D98" wp14:editId="1F3FBAA3">
            <wp:extent cx="5673019" cy="40005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26" cy="400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CB91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14323E3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7C468A6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4EF7017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0ABE1C8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D01996D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167ABA2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130592A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6D98F01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34FDEAC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A1E4700" w14:textId="77777777" w:rsidR="001D1362" w:rsidRDefault="001D1362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2D8D6730" w14:textId="1F0CDAB3" w:rsidR="00E22F56" w:rsidRPr="00E22F56" w:rsidRDefault="00E22F56" w:rsidP="00E22F56">
      <w:pPr>
        <w:tabs>
          <w:tab w:val="left" w:pos="2985"/>
        </w:tabs>
        <w:jc w:val="both"/>
        <w:rPr>
          <w:rFonts w:cstheme="minorHAnsi"/>
          <w:b/>
          <w:color w:val="1F3864" w:themeColor="accent1" w:themeShade="80"/>
          <w:sz w:val="24"/>
          <w:szCs w:val="24"/>
        </w:rPr>
      </w:pPr>
      <w:r w:rsidRPr="00E22F56">
        <w:rPr>
          <w:rFonts w:cstheme="minorHAnsi"/>
          <w:b/>
          <w:color w:val="1F3864" w:themeColor="accent1" w:themeShade="80"/>
          <w:sz w:val="24"/>
          <w:szCs w:val="24"/>
        </w:rPr>
        <w:t>Step 6: Create use</w:t>
      </w:r>
      <w:r w:rsidR="001D1362">
        <w:rPr>
          <w:rFonts w:cstheme="minorHAnsi"/>
          <w:b/>
          <w:color w:val="1F3864" w:themeColor="accent1" w:themeShade="80"/>
          <w:sz w:val="24"/>
          <w:szCs w:val="24"/>
        </w:rPr>
        <w:t>r story Summary and Description</w:t>
      </w:r>
    </w:p>
    <w:p w14:paraId="6D4BD0E0" w14:textId="1F1DB536" w:rsidR="00E22F56" w:rsidRPr="00E22F56" w:rsidRDefault="00E22F56" w:rsidP="00E22F56">
      <w:pPr>
        <w:tabs>
          <w:tab w:val="left" w:pos="2985"/>
        </w:tabs>
        <w:jc w:val="both"/>
        <w:rPr>
          <w:rFonts w:cstheme="minorHAnsi"/>
          <w:sz w:val="24"/>
          <w:szCs w:val="24"/>
        </w:rPr>
      </w:pPr>
      <w:r w:rsidRPr="00E22F56">
        <w:rPr>
          <w:rFonts w:cstheme="minorHAnsi"/>
          <w:sz w:val="24"/>
          <w:szCs w:val="24"/>
        </w:rPr>
        <w:t>• Summary - A user story is an informal, general explanation of a software feature written from t</w:t>
      </w:r>
      <w:r>
        <w:rPr>
          <w:rFonts w:cstheme="minorHAnsi"/>
          <w:sz w:val="24"/>
          <w:szCs w:val="24"/>
        </w:rPr>
        <w:t>he perspective of the end user.</w:t>
      </w:r>
    </w:p>
    <w:p w14:paraId="76AF8091" w14:textId="45E14067" w:rsidR="0015720F" w:rsidRDefault="00E22F56" w:rsidP="00E22F56">
      <w:pPr>
        <w:tabs>
          <w:tab w:val="left" w:pos="2985"/>
        </w:tabs>
        <w:jc w:val="both"/>
        <w:rPr>
          <w:rFonts w:cstheme="minorHAnsi"/>
          <w:sz w:val="24"/>
          <w:szCs w:val="24"/>
        </w:rPr>
      </w:pPr>
      <w:r w:rsidRPr="00E22F56">
        <w:rPr>
          <w:rFonts w:cstheme="minorHAnsi"/>
          <w:sz w:val="24"/>
          <w:szCs w:val="24"/>
        </w:rPr>
        <w:t>• Its purpose is to articulate how a software feature will provide value to the customer.</w:t>
      </w:r>
    </w:p>
    <w:p w14:paraId="16968EAA" w14:textId="77777777" w:rsidR="001D1362" w:rsidRPr="00E22F56" w:rsidRDefault="001D1362" w:rsidP="00E22F56">
      <w:pPr>
        <w:tabs>
          <w:tab w:val="left" w:pos="2985"/>
        </w:tabs>
        <w:jc w:val="both"/>
        <w:rPr>
          <w:rFonts w:cstheme="minorHAnsi"/>
          <w:sz w:val="24"/>
          <w:szCs w:val="24"/>
        </w:rPr>
      </w:pPr>
    </w:p>
    <w:p w14:paraId="72232FF3" w14:textId="6E2CA385" w:rsidR="0015720F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7A78C28B" wp14:editId="77CD450B">
            <wp:extent cx="5790926" cy="48196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3" cy="481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B49A" w14:textId="77777777" w:rsidR="000B3A31" w:rsidRDefault="000B3A31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BC32D8C" w14:textId="77777777" w:rsidR="001D1362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9B73D36" w14:textId="77777777" w:rsidR="001D1362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5B40314" w14:textId="77777777" w:rsidR="001D1362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283FA5DA" w14:textId="77777777" w:rsidR="001D1362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75F8799F" w14:textId="22F44870" w:rsidR="000B3A31" w:rsidRDefault="000B3A31" w:rsidP="000B3A31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0B3A31">
        <w:rPr>
          <w:rFonts w:cstheme="minorHAnsi"/>
          <w:b/>
          <w:color w:val="1F3864" w:themeColor="accent1" w:themeShade="80"/>
          <w:sz w:val="24"/>
          <w:szCs w:val="24"/>
        </w:rPr>
        <w:lastRenderedPageBreak/>
        <w:t>Step 7: A</w:t>
      </w:r>
      <w:r>
        <w:rPr>
          <w:rFonts w:cstheme="minorHAnsi"/>
          <w:b/>
          <w:color w:val="1F3864" w:themeColor="accent1" w:themeShade="80"/>
          <w:sz w:val="24"/>
          <w:szCs w:val="24"/>
        </w:rPr>
        <w:t>ssign user story to team member</w:t>
      </w:r>
    </w:p>
    <w:p w14:paraId="5FC25C7F" w14:textId="72505CF7" w:rsidR="000B3A31" w:rsidRDefault="000B3A31" w:rsidP="000B3A31">
      <w:pPr>
        <w:tabs>
          <w:tab w:val="left" w:pos="2985"/>
        </w:tabs>
        <w:rPr>
          <w:rFonts w:cstheme="minorHAnsi"/>
          <w:sz w:val="24"/>
          <w:szCs w:val="24"/>
        </w:rPr>
      </w:pPr>
      <w:r>
        <w:rPr>
          <w:rFonts w:cstheme="minorHAnsi"/>
          <w:b/>
          <w:color w:val="1F3864" w:themeColor="accent1" w:themeShade="80"/>
          <w:sz w:val="24"/>
          <w:szCs w:val="24"/>
        </w:rPr>
        <w:t xml:space="preserve">• </w:t>
      </w:r>
      <w:r w:rsidRPr="000B3A31">
        <w:rPr>
          <w:rFonts w:cstheme="minorHAnsi"/>
          <w:sz w:val="24"/>
          <w:szCs w:val="24"/>
        </w:rPr>
        <w:t>Click on the Assignee dropdown at the top right corner of the story. Select Add Assignees from the popup menu. Then, choose the team member.</w:t>
      </w:r>
    </w:p>
    <w:p w14:paraId="6C4A8591" w14:textId="77777777" w:rsidR="00676052" w:rsidRDefault="00676052" w:rsidP="000B3A31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4704200" w14:textId="37F49741" w:rsidR="0015720F" w:rsidRDefault="001D136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04D98EC9" wp14:editId="0A4E6C3A">
            <wp:extent cx="5715000" cy="39140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B311" w14:textId="77777777" w:rsidR="0015720F" w:rsidRDefault="0015720F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1F2FD6C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1F0C185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C3CE861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77ABB2A4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0F142E1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29F6A9D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8C9B758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78FA500E" w14:textId="77777777" w:rsidR="005F3B60" w:rsidRDefault="005F3B60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D8B6830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65634BC9" w14:textId="77777777" w:rsidR="00B45AD9" w:rsidRPr="00B45AD9" w:rsidRDefault="00B45AD9" w:rsidP="00B45AD9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B45AD9">
        <w:rPr>
          <w:rFonts w:cstheme="minorHAnsi"/>
          <w:b/>
          <w:color w:val="1F3864" w:themeColor="accent1" w:themeShade="80"/>
          <w:sz w:val="24"/>
          <w:szCs w:val="24"/>
        </w:rPr>
        <w:lastRenderedPageBreak/>
        <w:t>Step 8: User Story created in a Backlog</w:t>
      </w:r>
    </w:p>
    <w:p w14:paraId="0B76C202" w14:textId="637AF8E2" w:rsidR="00B45AD9" w:rsidRDefault="00B45AD9" w:rsidP="00B45AD9">
      <w:pPr>
        <w:tabs>
          <w:tab w:val="left" w:pos="2985"/>
        </w:tabs>
        <w:rPr>
          <w:rFonts w:cstheme="minorHAnsi"/>
          <w:sz w:val="24"/>
          <w:szCs w:val="24"/>
        </w:rPr>
      </w:pPr>
      <w:r w:rsidRPr="00B45AD9">
        <w:rPr>
          <w:rFonts w:cstheme="minorHAnsi"/>
          <w:sz w:val="24"/>
          <w:szCs w:val="24"/>
        </w:rPr>
        <w:t>• A backlog is a list of tasks required to support a larger strategic plan. In a product development context, it contains a prioritized list of items that the team has agreed to work on next.</w:t>
      </w:r>
    </w:p>
    <w:p w14:paraId="2828BC46" w14:textId="77777777" w:rsidR="00676052" w:rsidRPr="00B45AD9" w:rsidRDefault="00676052" w:rsidP="00B45AD9">
      <w:pPr>
        <w:tabs>
          <w:tab w:val="left" w:pos="2985"/>
        </w:tabs>
        <w:rPr>
          <w:rFonts w:cstheme="minorHAnsi"/>
          <w:sz w:val="24"/>
          <w:szCs w:val="24"/>
        </w:rPr>
      </w:pPr>
    </w:p>
    <w:p w14:paraId="25B3E334" w14:textId="57489278" w:rsidR="0015720F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159A1F04" wp14:editId="02C2B8AB">
            <wp:extent cx="5772150" cy="2066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2A00" w14:textId="77777777" w:rsidR="0015720F" w:rsidRDefault="0015720F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A966EDA" w14:textId="77777777" w:rsidR="00B45AD9" w:rsidRPr="00B45AD9" w:rsidRDefault="00B45AD9" w:rsidP="00B45AD9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8275B6B" w14:textId="77777777" w:rsidR="00B45AD9" w:rsidRPr="00B45AD9" w:rsidRDefault="00B45AD9" w:rsidP="00B45AD9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B45AD9">
        <w:rPr>
          <w:rFonts w:cstheme="minorHAnsi"/>
          <w:b/>
          <w:color w:val="1F3864" w:themeColor="accent1" w:themeShade="80"/>
          <w:sz w:val="24"/>
          <w:szCs w:val="24"/>
        </w:rPr>
        <w:t>Step 9: View a story details</w:t>
      </w:r>
    </w:p>
    <w:p w14:paraId="5DEF23EE" w14:textId="4F1D9AF1" w:rsidR="0015720F" w:rsidRDefault="00B45AD9" w:rsidP="00B45AD9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color w:val="1F3864" w:themeColor="accent1" w:themeShade="80"/>
          <w:sz w:val="24"/>
          <w:szCs w:val="24"/>
        </w:rPr>
        <w:t xml:space="preserve">• </w:t>
      </w:r>
      <w:r w:rsidRPr="00B45AD9">
        <w:rPr>
          <w:rFonts w:cstheme="minorHAnsi"/>
          <w:sz w:val="24"/>
          <w:szCs w:val="24"/>
        </w:rPr>
        <w:t>You can view story details, like start date, due date, and child issues by selecting the story in the roadmap or backlog.</w:t>
      </w:r>
    </w:p>
    <w:p w14:paraId="79D578A7" w14:textId="6F11BE0A" w:rsidR="0015720F" w:rsidRDefault="00676052">
      <w:pPr>
        <w:tabs>
          <w:tab w:val="left" w:pos="2985"/>
        </w:tabs>
        <w:rPr>
          <w:rFonts w:cstheme="minorHAnsi"/>
          <w:b/>
          <w:noProof/>
          <w:color w:val="4472C4" w:themeColor="accent1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01F040BC" wp14:editId="24BEC8AA">
            <wp:extent cx="5788872" cy="2400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40" cy="24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F8D3" w14:textId="77777777" w:rsidR="00676052" w:rsidRDefault="00676052">
      <w:pPr>
        <w:tabs>
          <w:tab w:val="left" w:pos="2985"/>
        </w:tabs>
        <w:rPr>
          <w:rFonts w:cstheme="minorHAnsi"/>
          <w:b/>
          <w:noProof/>
          <w:color w:val="4472C4" w:themeColor="accent1"/>
          <w:sz w:val="24"/>
          <w:szCs w:val="24"/>
        </w:rPr>
      </w:pPr>
    </w:p>
    <w:p w14:paraId="136A930B" w14:textId="77777777" w:rsidR="00676052" w:rsidRDefault="00676052">
      <w:pPr>
        <w:tabs>
          <w:tab w:val="left" w:pos="2985"/>
        </w:tabs>
        <w:rPr>
          <w:rFonts w:cstheme="minorHAnsi"/>
          <w:b/>
          <w:noProof/>
          <w:color w:val="4472C4" w:themeColor="accent1"/>
          <w:sz w:val="24"/>
          <w:szCs w:val="24"/>
        </w:rPr>
      </w:pPr>
    </w:p>
    <w:p w14:paraId="7A97BF0C" w14:textId="77777777" w:rsidR="00676052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38AF3B4D" w14:textId="469BD9E2" w:rsidR="0015720F" w:rsidRPr="00B45AD9" w:rsidRDefault="00B45AD9">
      <w:pPr>
        <w:tabs>
          <w:tab w:val="left" w:pos="298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• </w:t>
      </w:r>
      <w:r w:rsidRPr="00B45AD9">
        <w:rPr>
          <w:rFonts w:cstheme="minorHAnsi"/>
          <w:sz w:val="24"/>
          <w:szCs w:val="24"/>
        </w:rPr>
        <w:t>And add story point for the issue</w:t>
      </w:r>
    </w:p>
    <w:p w14:paraId="3582CB65" w14:textId="00B8555F" w:rsidR="0015720F" w:rsidRDefault="00676052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24C690B9" wp14:editId="4ED7EAA8">
            <wp:extent cx="5781675" cy="24647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C02E" w14:textId="6AF94C26" w:rsidR="00B45AD9" w:rsidRPr="00B45AD9" w:rsidRDefault="00B45AD9" w:rsidP="00B45AD9">
      <w:pPr>
        <w:tabs>
          <w:tab w:val="left" w:pos="2985"/>
        </w:tabs>
        <w:rPr>
          <w:b/>
          <w:color w:val="1F3864" w:themeColor="accent1" w:themeShade="80"/>
          <w:sz w:val="24"/>
          <w:szCs w:val="24"/>
        </w:rPr>
      </w:pPr>
      <w:r w:rsidRPr="00B45AD9">
        <w:rPr>
          <w:b/>
          <w:color w:val="1F3864" w:themeColor="accent1" w:themeShade="80"/>
          <w:sz w:val="24"/>
          <w:szCs w:val="24"/>
        </w:rPr>
        <w:t xml:space="preserve">Step </w:t>
      </w:r>
      <w:r w:rsidR="00676052">
        <w:rPr>
          <w:b/>
          <w:color w:val="1F3864" w:themeColor="accent1" w:themeShade="80"/>
          <w:sz w:val="24"/>
          <w:szCs w:val="24"/>
        </w:rPr>
        <w:t>10: Create a sub task for Story</w:t>
      </w:r>
    </w:p>
    <w:p w14:paraId="64028166" w14:textId="74A4D6C4" w:rsidR="00B45AD9" w:rsidRDefault="00B45AD9" w:rsidP="00B45AD9">
      <w:pPr>
        <w:tabs>
          <w:tab w:val="left" w:pos="2985"/>
        </w:tabs>
        <w:rPr>
          <w:b/>
          <w:color w:val="1F3864" w:themeColor="accent1" w:themeShade="80"/>
          <w:sz w:val="24"/>
          <w:szCs w:val="24"/>
        </w:rPr>
      </w:pPr>
      <w:r>
        <w:rPr>
          <w:b/>
          <w:color w:val="1F3864" w:themeColor="accent1" w:themeShade="80"/>
          <w:sz w:val="24"/>
          <w:szCs w:val="24"/>
        </w:rPr>
        <w:t xml:space="preserve">• </w:t>
      </w:r>
      <w:r w:rsidRPr="00B45AD9">
        <w:rPr>
          <w:sz w:val="24"/>
          <w:szCs w:val="24"/>
        </w:rPr>
        <w:t>Attach document or program to the project manager. And you'll need to add sub-task or child-issues to your story.</w:t>
      </w:r>
    </w:p>
    <w:p w14:paraId="58925606" w14:textId="65D93F83" w:rsidR="0015720F" w:rsidRDefault="008D57D5">
      <w:pPr>
        <w:tabs>
          <w:tab w:val="left" w:pos="2985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0081C4BE" wp14:editId="500B272A">
            <wp:extent cx="5712454" cy="42957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02" cy="429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9DC4" w14:textId="36187A7B" w:rsidR="0015720F" w:rsidRDefault="0014016D" w:rsidP="0015720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• </w:t>
      </w:r>
      <w:r w:rsidR="00B45AD9" w:rsidRPr="00B45AD9">
        <w:rPr>
          <w:rFonts w:cstheme="minorHAnsi"/>
          <w:sz w:val="24"/>
          <w:szCs w:val="24"/>
        </w:rPr>
        <w:t>Click Create subtask in the top-left corner. Fill in any other details and click Create.</w:t>
      </w:r>
    </w:p>
    <w:p w14:paraId="2692D8DA" w14:textId="77777777" w:rsidR="0014016D" w:rsidRPr="0015720F" w:rsidRDefault="0014016D" w:rsidP="0015720F">
      <w:pPr>
        <w:rPr>
          <w:rFonts w:cstheme="minorHAnsi"/>
          <w:sz w:val="24"/>
          <w:szCs w:val="24"/>
        </w:rPr>
      </w:pPr>
    </w:p>
    <w:p w14:paraId="24C57C0F" w14:textId="7400EA41" w:rsidR="0015720F" w:rsidRDefault="0014016D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0D190FC3" wp14:editId="32E6A62D">
            <wp:extent cx="5758713" cy="3133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06" cy="313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7491" w14:textId="77777777" w:rsidR="0015720F" w:rsidRDefault="0015720F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23A9FCB" w14:textId="77777777" w:rsidR="0015720F" w:rsidRDefault="0015720F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E10DC4E" w14:textId="77777777" w:rsidR="0015720F" w:rsidRDefault="0015720F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7E0609A" w14:textId="77777777" w:rsidR="0015720F" w:rsidRDefault="0015720F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5E6AA45" w14:textId="2495989D" w:rsidR="0015720F" w:rsidRDefault="0014016D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3E5F69E4" wp14:editId="6D34FB32">
            <wp:extent cx="5734050" cy="268597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57" cy="26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4C46" w14:textId="77777777" w:rsidR="0015720F" w:rsidRDefault="0015720F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526394E" w14:textId="3483FE7E" w:rsidR="00B45AD9" w:rsidRPr="00B45AD9" w:rsidRDefault="00B45AD9" w:rsidP="00B45AD9">
      <w:pPr>
        <w:tabs>
          <w:tab w:val="left" w:pos="1770"/>
        </w:tabs>
        <w:rPr>
          <w:b/>
          <w:color w:val="1F3864" w:themeColor="accent1" w:themeShade="80"/>
          <w:sz w:val="24"/>
          <w:szCs w:val="24"/>
        </w:rPr>
      </w:pPr>
      <w:r w:rsidRPr="00B45AD9">
        <w:rPr>
          <w:b/>
          <w:color w:val="1F3864" w:themeColor="accent1" w:themeShade="80"/>
          <w:sz w:val="24"/>
          <w:szCs w:val="24"/>
        </w:rPr>
        <w:lastRenderedPageBreak/>
        <w:t xml:space="preserve">Step 11: Start </w:t>
      </w:r>
      <w:r w:rsidR="005F4C99">
        <w:rPr>
          <w:b/>
          <w:color w:val="1F3864" w:themeColor="accent1" w:themeShade="80"/>
          <w:sz w:val="24"/>
          <w:szCs w:val="24"/>
        </w:rPr>
        <w:t>Sprint</w:t>
      </w:r>
    </w:p>
    <w:p w14:paraId="245A52F3" w14:textId="1AE5FD87" w:rsidR="00B45AD9" w:rsidRPr="00B45AD9" w:rsidRDefault="00B45AD9" w:rsidP="00B45AD9">
      <w:pPr>
        <w:tabs>
          <w:tab w:val="left" w:pos="1770"/>
        </w:tabs>
        <w:rPr>
          <w:sz w:val="24"/>
          <w:szCs w:val="24"/>
        </w:rPr>
      </w:pPr>
      <w:r>
        <w:rPr>
          <w:b/>
          <w:color w:val="1F3864" w:themeColor="accent1" w:themeShade="80"/>
          <w:sz w:val="24"/>
          <w:szCs w:val="24"/>
        </w:rPr>
        <w:t xml:space="preserve">• </w:t>
      </w:r>
      <w:r w:rsidRPr="00B45AD9">
        <w:rPr>
          <w:sz w:val="24"/>
          <w:szCs w:val="24"/>
        </w:rPr>
        <w:t>A sprint is a fixed time period in a continuous development cycle where teams complete work from their product backlog.</w:t>
      </w:r>
    </w:p>
    <w:p w14:paraId="2FC351C4" w14:textId="043BF352" w:rsidR="00B45AD9" w:rsidRPr="00B45AD9" w:rsidRDefault="00B45AD9" w:rsidP="00B45AD9">
      <w:pPr>
        <w:tabs>
          <w:tab w:val="left" w:pos="1770"/>
        </w:tabs>
        <w:rPr>
          <w:sz w:val="24"/>
          <w:szCs w:val="24"/>
        </w:rPr>
      </w:pPr>
      <w:r w:rsidRPr="00B45AD9">
        <w:rPr>
          <w:sz w:val="24"/>
          <w:szCs w:val="24"/>
        </w:rPr>
        <w:t>• Once you've added issues to your sprint and the team is ready to work, you'll need to start the sprint.</w:t>
      </w:r>
    </w:p>
    <w:p w14:paraId="7324A0F2" w14:textId="570FF990" w:rsidR="00B45AD9" w:rsidRPr="00B45AD9" w:rsidRDefault="00B45AD9" w:rsidP="00B45AD9">
      <w:pPr>
        <w:tabs>
          <w:tab w:val="left" w:pos="1770"/>
        </w:tabs>
        <w:rPr>
          <w:sz w:val="24"/>
          <w:szCs w:val="24"/>
        </w:rPr>
      </w:pPr>
      <w:r w:rsidRPr="00B45AD9">
        <w:rPr>
          <w:sz w:val="24"/>
          <w:szCs w:val="24"/>
        </w:rPr>
        <w:t>• Click the Create Sprint button at the top of the backlog</w:t>
      </w:r>
    </w:p>
    <w:p w14:paraId="7D5E1644" w14:textId="77777777" w:rsidR="00B45AD9" w:rsidRDefault="00B45AD9" w:rsidP="0015720F">
      <w:pPr>
        <w:tabs>
          <w:tab w:val="left" w:pos="1770"/>
        </w:tabs>
        <w:rPr>
          <w:b/>
          <w:color w:val="1F3864" w:themeColor="accent1" w:themeShade="80"/>
          <w:sz w:val="24"/>
          <w:szCs w:val="24"/>
        </w:rPr>
      </w:pPr>
    </w:p>
    <w:p w14:paraId="3FFFCB06" w14:textId="5A3CEBB5" w:rsidR="0015720F" w:rsidRDefault="005F4C99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1704B62A" wp14:editId="0FAAB421">
            <wp:extent cx="576123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82" cy="190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5CC" w14:textId="77777777" w:rsidR="00B45AD9" w:rsidRPr="00B45AD9" w:rsidRDefault="00B45AD9" w:rsidP="00B45AD9">
      <w:pPr>
        <w:tabs>
          <w:tab w:val="left" w:pos="1770"/>
        </w:tabs>
        <w:rPr>
          <w:b/>
          <w:color w:val="1F3864" w:themeColor="accent1" w:themeShade="80"/>
          <w:sz w:val="24"/>
          <w:szCs w:val="24"/>
        </w:rPr>
      </w:pPr>
      <w:r w:rsidRPr="00B45AD9">
        <w:rPr>
          <w:b/>
          <w:color w:val="1F3864" w:themeColor="accent1" w:themeShade="80"/>
          <w:sz w:val="24"/>
          <w:szCs w:val="24"/>
        </w:rPr>
        <w:t>Step 12: Set Sprint duration</w:t>
      </w:r>
    </w:p>
    <w:p w14:paraId="3D9A94AD" w14:textId="11FA9840" w:rsidR="0015720F" w:rsidRPr="00B45AD9" w:rsidRDefault="00B45AD9" w:rsidP="00B45AD9">
      <w:pPr>
        <w:tabs>
          <w:tab w:val="left" w:pos="1770"/>
        </w:tabs>
        <w:rPr>
          <w:sz w:val="24"/>
          <w:szCs w:val="24"/>
        </w:rPr>
      </w:pPr>
      <w:r w:rsidRPr="00B45AD9">
        <w:rPr>
          <w:sz w:val="24"/>
          <w:szCs w:val="24"/>
        </w:rPr>
        <w:t>• It's a rule of Scrum that a Sprint should never be longer than one month.</w:t>
      </w:r>
    </w:p>
    <w:p w14:paraId="560B1828" w14:textId="77777777" w:rsidR="0015720F" w:rsidRDefault="0015720F" w:rsidP="0015720F">
      <w:pPr>
        <w:tabs>
          <w:tab w:val="left" w:pos="1770"/>
        </w:tabs>
        <w:rPr>
          <w:b/>
          <w:color w:val="1F3864" w:themeColor="accent1" w:themeShade="80"/>
          <w:sz w:val="24"/>
          <w:szCs w:val="24"/>
        </w:rPr>
      </w:pPr>
    </w:p>
    <w:p w14:paraId="3CDCDAFB" w14:textId="5E0459C0" w:rsidR="005F4C99" w:rsidRDefault="005F4C99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</w:t>
      </w:r>
      <w:r w:rsidR="0015720F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716C99BC" wp14:editId="5CB8BC92">
            <wp:extent cx="5362575" cy="3181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78AD" w14:textId="166FE72D" w:rsidR="00B45AD9" w:rsidRPr="00B45AD9" w:rsidRDefault="00B45AD9" w:rsidP="00B45AD9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B45AD9">
        <w:rPr>
          <w:rFonts w:cstheme="minorHAnsi"/>
          <w:b/>
          <w:color w:val="1F3864" w:themeColor="accent1" w:themeShade="80"/>
          <w:sz w:val="24"/>
          <w:szCs w:val="24"/>
        </w:rPr>
        <w:lastRenderedPageBreak/>
        <w:t>Step 1</w:t>
      </w:r>
      <w:r w:rsidR="005F4C99">
        <w:rPr>
          <w:rFonts w:cstheme="minorHAnsi"/>
          <w:b/>
          <w:color w:val="1F3864" w:themeColor="accent1" w:themeShade="80"/>
          <w:sz w:val="24"/>
          <w:szCs w:val="24"/>
        </w:rPr>
        <w:t>3: Monitor your team's progress</w:t>
      </w:r>
    </w:p>
    <w:p w14:paraId="0AC3E311" w14:textId="78F2BFE4" w:rsidR="0015720F" w:rsidRDefault="00B45AD9" w:rsidP="00B45AD9">
      <w:pPr>
        <w:tabs>
          <w:tab w:val="left" w:pos="17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• </w:t>
      </w:r>
      <w:r w:rsidRPr="00B45AD9">
        <w:rPr>
          <w:rFonts w:cstheme="minorHAnsi"/>
          <w:sz w:val="24"/>
          <w:szCs w:val="24"/>
        </w:rPr>
        <w:t>During the sprint, you'll probably want to monitor the team's progress. One way of doing this is by viewing the Sprint Report.</w:t>
      </w:r>
    </w:p>
    <w:p w14:paraId="12BBDEF4" w14:textId="77777777" w:rsidR="005F4C99" w:rsidRPr="00B45AD9" w:rsidRDefault="005F4C99" w:rsidP="00B45AD9">
      <w:pPr>
        <w:tabs>
          <w:tab w:val="left" w:pos="1770"/>
        </w:tabs>
        <w:rPr>
          <w:rFonts w:cstheme="minorHAnsi"/>
          <w:sz w:val="24"/>
          <w:szCs w:val="24"/>
        </w:rPr>
      </w:pPr>
    </w:p>
    <w:p w14:paraId="3880998C" w14:textId="2F2DFFD2" w:rsidR="0015720F" w:rsidRDefault="005F4C99" w:rsidP="0015720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1F3864" w:themeColor="accent1" w:themeShade="80"/>
          <w:sz w:val="24"/>
          <w:szCs w:val="24"/>
        </w:rPr>
      </w:pPr>
      <w:r>
        <w:rPr>
          <w:rFonts w:ascii="Cambria" w:hAnsi="Cambria" w:cs="Cambria"/>
          <w:b/>
          <w:noProof/>
          <w:color w:val="4472C4" w:themeColor="accent1"/>
          <w:sz w:val="24"/>
          <w:szCs w:val="24"/>
        </w:rPr>
        <w:t xml:space="preserve">      </w:t>
      </w:r>
      <w:r w:rsidR="0015720F">
        <w:rPr>
          <w:rFonts w:ascii="Cambria" w:hAnsi="Cambria" w:cs="Cambria"/>
          <w:b/>
          <w:noProof/>
          <w:color w:val="4472C4" w:themeColor="accent1"/>
          <w:sz w:val="24"/>
          <w:szCs w:val="24"/>
        </w:rPr>
        <w:drawing>
          <wp:inline distT="0" distB="0" distL="0" distR="0" wp14:anchorId="2DAF2F7E" wp14:editId="0D7F9AC1">
            <wp:extent cx="5695950" cy="335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9FAC" w14:textId="77777777" w:rsidR="0015720F" w:rsidRDefault="0015720F" w:rsidP="0015720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1F3864" w:themeColor="accent1" w:themeShade="80"/>
          <w:sz w:val="24"/>
          <w:szCs w:val="24"/>
        </w:rPr>
      </w:pPr>
    </w:p>
    <w:p w14:paraId="4D4043EE" w14:textId="77777777" w:rsidR="0015720F" w:rsidRDefault="0015720F" w:rsidP="0015720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1F3864" w:themeColor="accent1" w:themeShade="80"/>
          <w:sz w:val="24"/>
          <w:szCs w:val="24"/>
        </w:rPr>
      </w:pPr>
    </w:p>
    <w:p w14:paraId="75B4519D" w14:textId="77777777" w:rsidR="002C482D" w:rsidRDefault="002C482D" w:rsidP="0015720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08972EB" w14:textId="77777777" w:rsidR="001B1D26" w:rsidRDefault="001B1D26" w:rsidP="0015720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1FFE08ED" w14:textId="77777777" w:rsidR="001B1D26" w:rsidRPr="001B1D26" w:rsidRDefault="001B1D26" w:rsidP="001B1D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1F3864" w:themeColor="accent1" w:themeShade="80"/>
          <w:sz w:val="24"/>
          <w:szCs w:val="24"/>
        </w:rPr>
      </w:pPr>
      <w:r w:rsidRPr="001B1D26">
        <w:rPr>
          <w:rFonts w:cstheme="minorHAnsi"/>
          <w:b/>
          <w:color w:val="1F3864" w:themeColor="accent1" w:themeShade="80"/>
          <w:sz w:val="24"/>
          <w:szCs w:val="24"/>
        </w:rPr>
        <w:t>Step 14: Close the sprint</w:t>
      </w:r>
    </w:p>
    <w:p w14:paraId="6FA93BBE" w14:textId="77777777" w:rsidR="001B1D26" w:rsidRPr="001B1D26" w:rsidRDefault="001B1D26" w:rsidP="001B1D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040A6842" w14:textId="44A51E6D" w:rsidR="001B1D26" w:rsidRDefault="001B1D26" w:rsidP="001B1D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• </w:t>
      </w:r>
      <w:r w:rsidRPr="001B1D26">
        <w:rPr>
          <w:rFonts w:cstheme="minorHAnsi"/>
          <w:sz w:val="24"/>
          <w:szCs w:val="24"/>
        </w:rPr>
        <w:t xml:space="preserve">To close </w:t>
      </w:r>
      <w:r w:rsidR="005F4C99" w:rsidRPr="001B1D26">
        <w:rPr>
          <w:rFonts w:cstheme="minorHAnsi"/>
          <w:sz w:val="24"/>
          <w:szCs w:val="24"/>
        </w:rPr>
        <w:t>a sprint navigates</w:t>
      </w:r>
      <w:r w:rsidRPr="001B1D26">
        <w:rPr>
          <w:rFonts w:cstheme="minorHAnsi"/>
          <w:sz w:val="24"/>
          <w:szCs w:val="24"/>
        </w:rPr>
        <w:t xml:space="preserve"> to the Active sprints of your Scrum board.</w:t>
      </w:r>
    </w:p>
    <w:p w14:paraId="736086DF" w14:textId="77777777" w:rsidR="005F4C99" w:rsidRPr="001B1D26" w:rsidRDefault="005F4C99" w:rsidP="001B1D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4A15CFE" w14:textId="721994A2" w:rsidR="0015720F" w:rsidRDefault="005F4C99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</w:t>
      </w:r>
      <w:r w:rsidR="002C482D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3A8CB7EB" wp14:editId="1A116E82">
            <wp:extent cx="5724525" cy="1943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49" cy="19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9A35" w14:textId="77777777" w:rsidR="002C482D" w:rsidRDefault="002C482D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20C8F18C" w14:textId="6CC076E1" w:rsidR="002C482D" w:rsidRDefault="001B1D26" w:rsidP="0015720F">
      <w:pPr>
        <w:tabs>
          <w:tab w:val="left" w:pos="17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• </w:t>
      </w:r>
      <w:r w:rsidRPr="001B1D26">
        <w:rPr>
          <w:rFonts w:cstheme="minorHAnsi"/>
          <w:sz w:val="24"/>
          <w:szCs w:val="24"/>
        </w:rPr>
        <w:t>Click Complete Sprint. All completed issues will move out of Active sprints.</w:t>
      </w:r>
    </w:p>
    <w:p w14:paraId="29C91F4F" w14:textId="77777777" w:rsidR="005F4C99" w:rsidRPr="001B1D26" w:rsidRDefault="005F4C99" w:rsidP="0015720F">
      <w:pPr>
        <w:tabs>
          <w:tab w:val="left" w:pos="1770"/>
        </w:tabs>
        <w:rPr>
          <w:rFonts w:cstheme="minorHAnsi"/>
          <w:sz w:val="24"/>
          <w:szCs w:val="24"/>
        </w:rPr>
      </w:pPr>
    </w:p>
    <w:p w14:paraId="57E74753" w14:textId="20F61830" w:rsidR="002C482D" w:rsidRDefault="005F4C99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</w:t>
      </w:r>
      <w:r w:rsidR="002C482D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3741F4F3" wp14:editId="07597A14">
            <wp:extent cx="5514975" cy="2838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AD65" w14:textId="5882C414" w:rsidR="001B1D26" w:rsidRPr="001B1D26" w:rsidRDefault="001B1D26" w:rsidP="001B1D26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 w:rsidRPr="001B1D26">
        <w:rPr>
          <w:rFonts w:cstheme="minorHAnsi"/>
          <w:b/>
          <w:color w:val="1F3864" w:themeColor="accent1" w:themeShade="80"/>
          <w:sz w:val="24"/>
          <w:szCs w:val="24"/>
        </w:rPr>
        <w:t>Step 1</w:t>
      </w:r>
      <w:r w:rsidR="004E45D7">
        <w:rPr>
          <w:rFonts w:cstheme="minorHAnsi"/>
          <w:b/>
          <w:color w:val="1F3864" w:themeColor="accent1" w:themeShade="80"/>
          <w:sz w:val="24"/>
          <w:szCs w:val="24"/>
        </w:rPr>
        <w:t>5: Generate Burnup chart Report</w:t>
      </w:r>
    </w:p>
    <w:p w14:paraId="00801311" w14:textId="43242507" w:rsidR="002C482D" w:rsidRPr="001B1D26" w:rsidRDefault="001B1D26" w:rsidP="001B1D26">
      <w:pPr>
        <w:tabs>
          <w:tab w:val="left" w:pos="177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• </w:t>
      </w:r>
      <w:r w:rsidRPr="001B1D26">
        <w:rPr>
          <w:rFonts w:cstheme="minorHAnsi"/>
          <w:sz w:val="24"/>
          <w:szCs w:val="24"/>
        </w:rPr>
        <w:t>It is a visual representation of a team's work process. It displays the scope of a project and the work completed. Using a burn-up chart, a team can easily track their progress as they work towards completion of a sprint.</w:t>
      </w:r>
    </w:p>
    <w:p w14:paraId="7BD13C42" w14:textId="77777777" w:rsidR="001B1D26" w:rsidRDefault="001B1D26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</w:p>
    <w:p w14:paraId="406530AE" w14:textId="6C1857C6" w:rsidR="002C482D" w:rsidRDefault="004E45D7" w:rsidP="0015720F">
      <w:pPr>
        <w:tabs>
          <w:tab w:val="left" w:pos="1770"/>
        </w:tabs>
        <w:rPr>
          <w:rFonts w:cstheme="minorHAnsi"/>
          <w:b/>
          <w:color w:val="1F3864" w:themeColor="accent1" w:themeShade="80"/>
          <w:sz w:val="24"/>
          <w:szCs w:val="24"/>
        </w:rPr>
      </w:pPr>
      <w:r>
        <w:rPr>
          <w:rFonts w:cstheme="minorHAnsi"/>
          <w:b/>
          <w:noProof/>
          <w:color w:val="4472C4" w:themeColor="accent1"/>
          <w:sz w:val="24"/>
          <w:szCs w:val="24"/>
        </w:rPr>
        <w:t xml:space="preserve">      </w:t>
      </w:r>
      <w:r w:rsidR="002C482D">
        <w:rPr>
          <w:rFonts w:cstheme="minorHAnsi"/>
          <w:b/>
          <w:noProof/>
          <w:color w:val="4472C4" w:themeColor="accent1"/>
          <w:sz w:val="24"/>
          <w:szCs w:val="24"/>
        </w:rPr>
        <w:drawing>
          <wp:inline distT="0" distB="0" distL="0" distR="0" wp14:anchorId="054BECBB" wp14:editId="65132B39">
            <wp:extent cx="5726157" cy="307657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71" cy="308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F771" w14:textId="77777777" w:rsidR="002C482D" w:rsidRPr="002C482D" w:rsidRDefault="002C482D" w:rsidP="002C482D">
      <w:pPr>
        <w:rPr>
          <w:rFonts w:cstheme="minorHAnsi"/>
          <w:sz w:val="24"/>
          <w:szCs w:val="24"/>
        </w:rPr>
      </w:pPr>
    </w:p>
    <w:p w14:paraId="480DF638" w14:textId="77777777" w:rsidR="002C482D" w:rsidRPr="002C482D" w:rsidRDefault="002C482D" w:rsidP="002C482D">
      <w:pPr>
        <w:rPr>
          <w:rFonts w:cstheme="minorHAnsi"/>
          <w:sz w:val="24"/>
          <w:szCs w:val="24"/>
        </w:rPr>
      </w:pPr>
    </w:p>
    <w:p w14:paraId="08EF2B83" w14:textId="5AABA8B2" w:rsidR="002C482D" w:rsidRDefault="002C482D" w:rsidP="002C482D">
      <w:pPr>
        <w:rPr>
          <w:rFonts w:cstheme="minorHAnsi"/>
          <w:sz w:val="24"/>
          <w:szCs w:val="24"/>
        </w:rPr>
      </w:pPr>
    </w:p>
    <w:p w14:paraId="06739327" w14:textId="77777777" w:rsidR="002C482D" w:rsidRDefault="002C482D" w:rsidP="002C482D">
      <w:pPr>
        <w:rPr>
          <w:rFonts w:cstheme="minorHAnsi"/>
          <w:sz w:val="24"/>
          <w:szCs w:val="24"/>
        </w:rPr>
      </w:pPr>
    </w:p>
    <w:p w14:paraId="1AE0F485" w14:textId="77777777" w:rsidR="002C482D" w:rsidRDefault="002C482D" w:rsidP="002C482D">
      <w:pPr>
        <w:rPr>
          <w:rFonts w:cstheme="minorHAnsi"/>
          <w:sz w:val="24"/>
          <w:szCs w:val="24"/>
        </w:rPr>
      </w:pPr>
    </w:p>
    <w:p w14:paraId="43115261" w14:textId="593C9E68" w:rsidR="002C482D" w:rsidRPr="002C482D" w:rsidRDefault="006841AE" w:rsidP="002C482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</w:t>
      </w:r>
      <w:r w:rsidR="002C482D">
        <w:rPr>
          <w:rFonts w:cstheme="minorHAnsi"/>
          <w:noProof/>
          <w:sz w:val="24"/>
          <w:szCs w:val="24"/>
        </w:rPr>
        <w:drawing>
          <wp:inline distT="0" distB="0" distL="0" distR="0" wp14:anchorId="54F04C6B" wp14:editId="516C0BC5">
            <wp:extent cx="5762016" cy="24098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07" cy="241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482D" w:rsidRPr="002C482D" w:rsidSect="00AF1C1D">
      <w:headerReference w:type="default" r:id="rId37"/>
      <w:footerReference w:type="default" r:id="rId38"/>
      <w:footerReference w:type="first" r:id="rId39"/>
      <w:pgSz w:w="12240" w:h="15840"/>
      <w:pgMar w:top="1440" w:right="1440" w:bottom="1440" w:left="1440" w:header="576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BD7BD" w14:textId="77777777" w:rsidR="009A4114" w:rsidRDefault="009A4114" w:rsidP="00B8645F">
      <w:pPr>
        <w:spacing w:after="0" w:line="240" w:lineRule="auto"/>
      </w:pPr>
      <w:r>
        <w:separator/>
      </w:r>
    </w:p>
  </w:endnote>
  <w:endnote w:type="continuationSeparator" w:id="0">
    <w:p w14:paraId="6D89A6EE" w14:textId="77777777" w:rsidR="009A4114" w:rsidRDefault="009A4114" w:rsidP="00B8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06428" w14:textId="7F5EE581" w:rsidR="002D7AFC" w:rsidRDefault="002D7AF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393B41C" wp14:editId="2CF290F5">
              <wp:simplePos x="0" y="0"/>
              <wp:positionH relativeFrom="margin">
                <wp:posOffset>-971550</wp:posOffset>
              </wp:positionH>
              <wp:positionV relativeFrom="paragraph">
                <wp:posOffset>132714</wp:posOffset>
              </wp:positionV>
              <wp:extent cx="7874000" cy="492125"/>
              <wp:effectExtent l="0" t="0" r="12700" b="222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4000" cy="492125"/>
                      </a:xfrm>
                      <a:prstGeom prst="rect">
                        <a:avLst/>
                      </a:prstGeom>
                      <a:solidFill>
                        <a:srgbClr val="25677D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0AFD035" w14:textId="507D28A2" w:rsidR="002D7AFC" w:rsidRDefault="002D7AFC" w:rsidP="00AF1C1D">
                          <w:pPr>
                            <w:pStyle w:val="Footer"/>
                            <w:jc w:val="center"/>
                          </w:pPr>
                          <w:r>
                            <w:tab/>
                          </w:r>
                          <w:r>
                            <w:tab/>
                          </w:r>
                          <w:sdt>
                            <w:sdtPr>
                              <w:id w:val="-51430750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r>
                                <w:t xml:space="preserve">   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4D0DC3">
                                <w:rPr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D0DC3">
                                <w:rPr>
                                  <w:sz w:val="24"/>
                                  <w:szCs w:val="24"/>
                                </w:rPr>
                                <w:instrText xml:space="preserve"> PAGE   \* MERGEFORMAT </w:instrText>
                              </w:r>
                              <w:r w:rsidRPr="004D0DC3">
                                <w:rPr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4D0DC3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sdtContent>
                          </w:sdt>
                        </w:p>
                        <w:p w14:paraId="15C7CC3A" w14:textId="77777777" w:rsidR="002D7AFC" w:rsidRDefault="002D7AFC" w:rsidP="00AF1C1D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93B41C" id="Rectangle 1" o:spid="_x0000_s1026" style="position:absolute;margin-left:-76.5pt;margin-top:10.45pt;width:620pt;height:38.7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" fillcolor="#25677d" strokecolor="#1f3763 [1604]" strokeweight="1pt">
              <v:textbox>
                <w:txbxContent>
                  <w:p w14:paraId="70AFD035" w14:textId="507D28A2" w:rsidR="002D7AFC" w:rsidRDefault="002D7AFC" w:rsidP="00AF1C1D">
                    <w:pPr>
                      <w:pStyle w:val="Footer"/>
                      <w:jc w:val="center"/>
                    </w:pPr>
                    <w:r>
                      <w:tab/>
                    </w:r>
                    <w:r>
                      <w:tab/>
                    </w:r>
                    <w:sdt>
                      <w:sdtPr>
                        <w:id w:val="-514307506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r>
                          <w:t xml:space="preserve">   </w:t>
                        </w:r>
                        <w:r>
                          <w:tab/>
                        </w:r>
                        <w:r>
                          <w:tab/>
                        </w:r>
                        <w:r w:rsidRPr="004D0DC3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4D0DC3">
                          <w:rPr>
                            <w:sz w:val="24"/>
                            <w:szCs w:val="24"/>
                          </w:rPr>
                          <w:instrText xml:space="preserve"> PAGE   \* MERGEFORMAT </w:instrText>
                        </w:r>
                        <w:r w:rsidRPr="004D0DC3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4D0DC3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</w:sdtContent>
                    </w:sdt>
                  </w:p>
                  <w:p w14:paraId="15C7CC3A" w14:textId="77777777" w:rsidR="002D7AFC" w:rsidRDefault="002D7AFC" w:rsidP="00AF1C1D">
                    <w:pPr>
                      <w:jc w:val="cente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06859" w14:textId="738E0454" w:rsidR="002D7AFC" w:rsidRDefault="002D7AFC" w:rsidP="00AF1C1D">
    <w:pPr>
      <w:pStyle w:val="Footer"/>
      <w:jc w:val="right"/>
    </w:pPr>
  </w:p>
  <w:p w14:paraId="79B24646" w14:textId="2A48EE8C" w:rsidR="002D7AFC" w:rsidRPr="00AF1C1D" w:rsidRDefault="002D7AFC" w:rsidP="00AF1C1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135F7AD" wp14:editId="04F9B43A">
              <wp:simplePos x="0" y="0"/>
              <wp:positionH relativeFrom="margin">
                <wp:posOffset>-1000125</wp:posOffset>
              </wp:positionH>
              <wp:positionV relativeFrom="paragraph">
                <wp:posOffset>129540</wp:posOffset>
              </wp:positionV>
              <wp:extent cx="8918575" cy="492125"/>
              <wp:effectExtent l="0" t="0" r="15875" b="2222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18575" cy="492125"/>
                      </a:xfrm>
                      <a:prstGeom prst="rect">
                        <a:avLst/>
                      </a:prstGeom>
                      <a:solidFill>
                        <a:srgbClr val="25677D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E8A229" w14:textId="77777777" w:rsidR="002D7AFC" w:rsidRDefault="002D7AFC" w:rsidP="00AF1C1D">
                          <w:pPr>
                            <w:pStyle w:val="Footer"/>
                            <w:jc w:val="center"/>
                          </w:pPr>
                          <w:r>
                            <w:tab/>
                          </w:r>
                          <w:r>
                            <w:tab/>
                          </w:r>
                          <w:sdt>
                            <w:sdtPr>
                              <w:id w:val="79132186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r>
                                <w:t xml:space="preserve">   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 w:rsidRPr="00AF1C1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AF1C1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instrText xml:space="preserve"> PAGE   \* MERGEFORMAT </w:instrText>
                              </w:r>
                              <w:r w:rsidRPr="00AF1C1D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0</w:t>
                              </w:r>
                              <w:r w:rsidRPr="00AF1C1D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sdtContent>
                          </w:sdt>
                        </w:p>
                        <w:p w14:paraId="39A1D8E2" w14:textId="77777777" w:rsidR="002D7AFC" w:rsidRDefault="002D7AFC" w:rsidP="00AF1C1D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35F7AD" id="Rectangle 4" o:spid="_x0000_s1027" style="position:absolute;margin-left:-78.75pt;margin-top:10.2pt;width:702.25pt;height:38.7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" fillcolor="#25677d" strokecolor="#1f3763 [1604]" strokeweight="1pt">
              <v:textbox>
                <w:txbxContent>
                  <w:p w14:paraId="2AE8A229" w14:textId="77777777" w:rsidR="002D7AFC" w:rsidRDefault="002D7AFC" w:rsidP="00AF1C1D">
                    <w:pPr>
                      <w:pStyle w:val="Footer"/>
                      <w:jc w:val="center"/>
                    </w:pPr>
                    <w:r>
                      <w:tab/>
                    </w:r>
                    <w:r>
                      <w:tab/>
                    </w:r>
                    <w:sdt>
                      <w:sdtPr>
                        <w:id w:val="791321869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r>
                          <w:t xml:space="preserve">   </w:t>
                        </w:r>
                        <w:r>
                          <w:tab/>
                        </w:r>
                        <w:r>
                          <w:tab/>
                        </w:r>
                        <w:r w:rsidRPr="00AF1C1D"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begin"/>
                        </w:r>
                        <w:r w:rsidRPr="00AF1C1D">
                          <w:rPr>
                            <w:b/>
                            <w:bCs/>
                            <w:sz w:val="24"/>
                            <w:szCs w:val="24"/>
                          </w:rPr>
                          <w:instrText xml:space="preserve"> PAGE   \* MERGEFORMAT </w:instrText>
                        </w:r>
                        <w:r w:rsidRPr="00AF1C1D"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  <w:t>0</w:t>
                        </w:r>
                        <w:r w:rsidRPr="00AF1C1D"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</w:sdtContent>
                    </w:sdt>
                  </w:p>
                  <w:p w14:paraId="39A1D8E2" w14:textId="77777777" w:rsidR="002D7AFC" w:rsidRDefault="002D7AFC" w:rsidP="00AF1C1D">
                    <w:pPr>
                      <w:jc w:val="cente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946C4" w14:textId="77777777" w:rsidR="009A4114" w:rsidRDefault="009A4114" w:rsidP="00B8645F">
      <w:pPr>
        <w:spacing w:after="0" w:line="240" w:lineRule="auto"/>
      </w:pPr>
      <w:r>
        <w:separator/>
      </w:r>
    </w:p>
  </w:footnote>
  <w:footnote w:type="continuationSeparator" w:id="0">
    <w:p w14:paraId="4E2F24DA" w14:textId="77777777" w:rsidR="009A4114" w:rsidRDefault="009A4114" w:rsidP="00B86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E1C9B" w14:textId="410786C1" w:rsidR="002D7AFC" w:rsidRDefault="002D7AFC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8C97DEB" wp14:editId="459C1B7B">
          <wp:simplePos x="0" y="0"/>
          <wp:positionH relativeFrom="margin">
            <wp:posOffset>5422900</wp:posOffset>
          </wp:positionH>
          <wp:positionV relativeFrom="paragraph">
            <wp:posOffset>-165735</wp:posOffset>
          </wp:positionV>
          <wp:extent cx="1116391" cy="574536"/>
          <wp:effectExtent l="0" t="0" r="7620" b="0"/>
          <wp:wrapNone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9738" cy="5762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5EB"/>
    <w:multiLevelType w:val="hybridMultilevel"/>
    <w:tmpl w:val="F4CE3E4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30D88"/>
    <w:multiLevelType w:val="hybridMultilevel"/>
    <w:tmpl w:val="B028A2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9595B"/>
    <w:multiLevelType w:val="hybridMultilevel"/>
    <w:tmpl w:val="C7CC7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44210"/>
    <w:multiLevelType w:val="hybridMultilevel"/>
    <w:tmpl w:val="357C31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D4790"/>
    <w:multiLevelType w:val="hybridMultilevel"/>
    <w:tmpl w:val="50E28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C1639"/>
    <w:multiLevelType w:val="hybridMultilevel"/>
    <w:tmpl w:val="4CE2C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134D6"/>
    <w:multiLevelType w:val="hybridMultilevel"/>
    <w:tmpl w:val="55B69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A32DB"/>
    <w:multiLevelType w:val="hybridMultilevel"/>
    <w:tmpl w:val="082E1546"/>
    <w:lvl w:ilvl="0" w:tplc="B85C2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2A4CE8"/>
    <w:multiLevelType w:val="hybridMultilevel"/>
    <w:tmpl w:val="65FE59D0"/>
    <w:lvl w:ilvl="0" w:tplc="0B66A332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9" w:hanging="360"/>
      </w:pPr>
    </w:lvl>
    <w:lvl w:ilvl="2" w:tplc="0409001B" w:tentative="1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0NTIwNLQ0NDEwsTBR0lEKTi0uzszPAykwrAUA3vaKXywAAAA="/>
  </w:docVars>
  <w:rsids>
    <w:rsidRoot w:val="00BF5E5A"/>
    <w:rsid w:val="0000009B"/>
    <w:rsid w:val="00010610"/>
    <w:rsid w:val="00021AFD"/>
    <w:rsid w:val="00031B8A"/>
    <w:rsid w:val="0007402C"/>
    <w:rsid w:val="000B3A31"/>
    <w:rsid w:val="000D557A"/>
    <w:rsid w:val="000F1BAD"/>
    <w:rsid w:val="00117AF6"/>
    <w:rsid w:val="00124852"/>
    <w:rsid w:val="0014016D"/>
    <w:rsid w:val="0015720F"/>
    <w:rsid w:val="001830F0"/>
    <w:rsid w:val="00192FBA"/>
    <w:rsid w:val="0019667F"/>
    <w:rsid w:val="001B1D26"/>
    <w:rsid w:val="001B6CFE"/>
    <w:rsid w:val="001C0B87"/>
    <w:rsid w:val="001C267A"/>
    <w:rsid w:val="001D1362"/>
    <w:rsid w:val="0024246F"/>
    <w:rsid w:val="002619A0"/>
    <w:rsid w:val="00276F66"/>
    <w:rsid w:val="00293995"/>
    <w:rsid w:val="002B04DF"/>
    <w:rsid w:val="002B62F2"/>
    <w:rsid w:val="002C482D"/>
    <w:rsid w:val="002D7AFC"/>
    <w:rsid w:val="002F59EC"/>
    <w:rsid w:val="003160BF"/>
    <w:rsid w:val="003535CD"/>
    <w:rsid w:val="00362B1A"/>
    <w:rsid w:val="003E4767"/>
    <w:rsid w:val="0041147B"/>
    <w:rsid w:val="004B0930"/>
    <w:rsid w:val="004B766E"/>
    <w:rsid w:val="004D0DC3"/>
    <w:rsid w:val="004E45D7"/>
    <w:rsid w:val="00511C7C"/>
    <w:rsid w:val="005A694D"/>
    <w:rsid w:val="005E1570"/>
    <w:rsid w:val="005F3B60"/>
    <w:rsid w:val="005F4C99"/>
    <w:rsid w:val="00615A43"/>
    <w:rsid w:val="00633553"/>
    <w:rsid w:val="00652437"/>
    <w:rsid w:val="006759DA"/>
    <w:rsid w:val="00676052"/>
    <w:rsid w:val="006841AE"/>
    <w:rsid w:val="006D7D64"/>
    <w:rsid w:val="006E2040"/>
    <w:rsid w:val="007113C1"/>
    <w:rsid w:val="00745AB0"/>
    <w:rsid w:val="00786923"/>
    <w:rsid w:val="00792FA2"/>
    <w:rsid w:val="007C57DD"/>
    <w:rsid w:val="007E0A2B"/>
    <w:rsid w:val="007E2345"/>
    <w:rsid w:val="007E333D"/>
    <w:rsid w:val="008640D7"/>
    <w:rsid w:val="008B7D6B"/>
    <w:rsid w:val="008D57D5"/>
    <w:rsid w:val="00910B31"/>
    <w:rsid w:val="00936010"/>
    <w:rsid w:val="00940E7E"/>
    <w:rsid w:val="00947759"/>
    <w:rsid w:val="00975CBD"/>
    <w:rsid w:val="009A4114"/>
    <w:rsid w:val="009B331E"/>
    <w:rsid w:val="00A51DD4"/>
    <w:rsid w:val="00A80226"/>
    <w:rsid w:val="00AA7204"/>
    <w:rsid w:val="00AD2B21"/>
    <w:rsid w:val="00AF1C1D"/>
    <w:rsid w:val="00AF46AD"/>
    <w:rsid w:val="00B45AD9"/>
    <w:rsid w:val="00B8645F"/>
    <w:rsid w:val="00B95673"/>
    <w:rsid w:val="00BF5E5A"/>
    <w:rsid w:val="00C44F17"/>
    <w:rsid w:val="00C764FB"/>
    <w:rsid w:val="00C85770"/>
    <w:rsid w:val="00C85B9F"/>
    <w:rsid w:val="00C90D13"/>
    <w:rsid w:val="00CC6FFA"/>
    <w:rsid w:val="00CD42C7"/>
    <w:rsid w:val="00D02152"/>
    <w:rsid w:val="00D30A36"/>
    <w:rsid w:val="00D4520B"/>
    <w:rsid w:val="00D77433"/>
    <w:rsid w:val="00D82C71"/>
    <w:rsid w:val="00DC7A30"/>
    <w:rsid w:val="00DD288A"/>
    <w:rsid w:val="00E22F56"/>
    <w:rsid w:val="00E85292"/>
    <w:rsid w:val="00EE08AE"/>
    <w:rsid w:val="00EE30C4"/>
    <w:rsid w:val="00EF6D53"/>
    <w:rsid w:val="00F45DFB"/>
    <w:rsid w:val="00F6202E"/>
    <w:rsid w:val="00FA5655"/>
    <w:rsid w:val="00FD1A0E"/>
    <w:rsid w:val="00FE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C7E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F17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45F"/>
  </w:style>
  <w:style w:type="paragraph" w:styleId="Footer">
    <w:name w:val="footer"/>
    <w:basedOn w:val="Normal"/>
    <w:link w:val="Foot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45F"/>
  </w:style>
  <w:style w:type="character" w:customStyle="1" w:styleId="Heading1Char">
    <w:name w:val="Heading 1 Char"/>
    <w:basedOn w:val="DefaultParagraphFont"/>
    <w:link w:val="Heading1"/>
    <w:uiPriority w:val="9"/>
    <w:rsid w:val="00C44F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C44F17"/>
    <w:pPr>
      <w:widowControl w:val="0"/>
      <w:autoSpaceDE w:val="0"/>
      <w:autoSpaceDN w:val="0"/>
      <w:spacing w:after="0" w:line="281" w:lineRule="exact"/>
      <w:ind w:left="821" w:hanging="361"/>
    </w:pPr>
    <w:rPr>
      <w:rFonts w:ascii="Cambria" w:eastAsia="Cambria" w:hAnsi="Cambria" w:cs="Cambria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44F17"/>
    <w:rPr>
      <w:rFonts w:ascii="Cambria" w:eastAsia="Cambria" w:hAnsi="Cambria" w:cs="Cambria"/>
      <w:sz w:val="24"/>
      <w:szCs w:val="24"/>
      <w:lang w:bidi="en-US"/>
    </w:rPr>
  </w:style>
  <w:style w:type="paragraph" w:styleId="ListParagraph">
    <w:name w:val="List Paragraph"/>
    <w:basedOn w:val="Normal"/>
    <w:uiPriority w:val="1"/>
    <w:qFormat/>
    <w:rsid w:val="00C44F17"/>
    <w:pPr>
      <w:widowControl w:val="0"/>
      <w:autoSpaceDE w:val="0"/>
      <w:autoSpaceDN w:val="0"/>
      <w:spacing w:after="0" w:line="281" w:lineRule="exact"/>
      <w:ind w:left="821" w:hanging="361"/>
    </w:pPr>
    <w:rPr>
      <w:rFonts w:ascii="Cambria" w:eastAsia="Cambria" w:hAnsi="Cambria" w:cs="Cambria"/>
      <w:lang w:bidi="en-US"/>
    </w:rPr>
  </w:style>
  <w:style w:type="paragraph" w:customStyle="1" w:styleId="Default">
    <w:name w:val="Default"/>
    <w:qFormat/>
    <w:rsid w:val="00C44F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44F1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FB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D7A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footer" Target="footer2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emf"/><Relationship Id="rId10" Type="http://schemas.openxmlformats.org/officeDocument/2006/relationships/image" Target="media/image1.jpeg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atlassian.com/try/cloud/signup?bundle=jira-%20software&amp;edition=free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ru.DESKTOP-N33VFDI\Downloads\tf00044056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F46917140D694AAEAF39165F579555" ma:contentTypeVersion="12" ma:contentTypeDescription="Create a new document." ma:contentTypeScope="" ma:versionID="db3d14a080c3d05a25fadac5b68fa9d4">
  <xsd:schema xmlns:xsd="http://www.w3.org/2001/XMLSchema" xmlns:xs="http://www.w3.org/2001/XMLSchema" xmlns:p="http://schemas.microsoft.com/office/2006/metadata/properties" xmlns:ns1="http://schemas.microsoft.com/sharepoint/v3" xmlns:ns2="876de33e-aaa5-4507-9b92-b84e676ded0d" xmlns:ns3="9a0666c7-4cba-45e4-bb78-1ed48d50e5d1" xmlns:ns4="10dd7f8a-f247-48ee-8534-441ce336aea6" targetNamespace="http://schemas.microsoft.com/office/2006/metadata/properties" ma:root="true" ma:fieldsID="515485ad6e36e5036d2a1cb74e47cf80" ns1:_="" ns2:_="" ns3:_="" ns4:_="">
    <xsd:import namespace="http://schemas.microsoft.com/sharepoint/v3"/>
    <xsd:import namespace="876de33e-aaa5-4507-9b92-b84e676ded0d"/>
    <xsd:import namespace="9a0666c7-4cba-45e4-bb78-1ed48d50e5d1"/>
    <xsd:import namespace="10dd7f8a-f247-48ee-8534-441ce336aea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6de33e-aaa5-4507-9b92-b84e676ded0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0666c7-4cba-45e4-bb78-1ed48d50e5d1" elementFormDefault="qualified">
    <xsd:import namespace="http://schemas.microsoft.com/office/2006/documentManagement/types"/>
    <xsd:import namespace="http://schemas.microsoft.com/office/infopath/2007/PartnerControls"/>
    <xsd:element name="LastSharedByUser" ma:index="10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1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dd7f8a-f247-48ee-8534-441ce336ae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8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9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98A1FC5-61FE-4158-B6F2-CF605BE113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76de33e-aaa5-4507-9b92-b84e676ded0d"/>
    <ds:schemaRef ds:uri="9a0666c7-4cba-45e4-bb78-1ed48d50e5d1"/>
    <ds:schemaRef ds:uri="10dd7f8a-f247-48ee-8534-441ce336a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3386F7-845A-4F06-B020-2D57359C1A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9539CA-626A-478B-827E-59CB42E61AA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tf00044056_win32</Template>
  <TotalTime>0</TotalTime>
  <Pages>20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2021-09-17T15:21:00Z</dcterms:created>
  <dcterms:modified xsi:type="dcterms:W3CDTF">2021-09-17T15:56:00Z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0x010100D9F46917140D694AAEAF39165F579555</vt:lpwstr>
  </property>
</Properties>
</file>